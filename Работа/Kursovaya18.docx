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0F219904" w14:textId="1580B6BC" w:rsidR="00BE055C" w:rsidRDefault="009A01E6" w:rsidP="004E1277">
      <w:pPr>
        <w:ind w:left="720" w:firstLine="0"/>
        <w:jc w:val="center"/>
      </w:pPr>
      <w:r>
        <w:t>МАОУ «Лицей</w:t>
      </w:r>
      <w:r w:rsidR="00BE055C">
        <w:t xml:space="preserve"> №97</w:t>
      </w:r>
      <w:r w:rsidR="003B5B10">
        <w:t xml:space="preserve"> г. Челябинска</w:t>
      </w:r>
      <w:r>
        <w:t>»</w:t>
      </w:r>
      <w:r w:rsidRPr="009A01E6">
        <w:t>, 10</w:t>
      </w:r>
      <w:r>
        <w:t>м1 класс</w:t>
      </w:r>
    </w:p>
    <w:p w14:paraId="16F7F8A3" w14:textId="77777777" w:rsidR="00BE055C" w:rsidRDefault="00BE055C" w:rsidP="004E1277">
      <w:pPr>
        <w:ind w:firstLine="0"/>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348EB28" w:rsidR="003346C1" w:rsidRDefault="003B5B10" w:rsidP="009A01E6">
      <w:pPr>
        <w:jc w:val="right"/>
        <w:rPr>
          <w:shd w:val="clear" w:color="auto" w:fill="FFFFFF"/>
        </w:rPr>
      </w:pPr>
      <w:r>
        <w:rPr>
          <w:shd w:val="clear" w:color="auto" w:fill="FFFFFF"/>
        </w:rPr>
        <w:t>МАОУ «Лицей №97 г. Челябинска»</w:t>
      </w:r>
    </w:p>
    <w:p w14:paraId="4F724921" w14:textId="327B6FCA" w:rsidR="00654FC4" w:rsidRDefault="00654FC4" w:rsidP="009A01E6">
      <w:pPr>
        <w:jc w:val="right"/>
        <w:rPr>
          <w:shd w:val="clear" w:color="auto" w:fill="FFFFFF"/>
        </w:rPr>
      </w:pPr>
      <w:r>
        <w:rPr>
          <w:shd w:val="clear" w:color="auto" w:fill="FFFFFF"/>
        </w:rPr>
        <w:t>г.</w:t>
      </w:r>
      <w:r w:rsidR="009F6C15">
        <w:rPr>
          <w:shd w:val="clear" w:color="auto" w:fill="FFFFFF"/>
        </w:rPr>
        <w:t xml:space="preserve"> </w:t>
      </w:r>
      <w:r>
        <w:rPr>
          <w:shd w:val="clear" w:color="auto" w:fill="FFFFFF"/>
        </w:rPr>
        <w:t>Челябинск</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21C4F759" w14:textId="7DC2D70F" w:rsidR="004E1277"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5950867" w:history="1">
            <w:r w:rsidR="004E1277" w:rsidRPr="00800952">
              <w:rPr>
                <w:rStyle w:val="affffc"/>
                <w:noProof/>
              </w:rPr>
              <w:t>Введение</w:t>
            </w:r>
            <w:r w:rsidR="004E1277">
              <w:rPr>
                <w:noProof/>
                <w:webHidden/>
              </w:rPr>
              <w:tab/>
            </w:r>
            <w:r w:rsidR="004E1277">
              <w:rPr>
                <w:noProof/>
                <w:webHidden/>
              </w:rPr>
              <w:fldChar w:fldCharType="begin"/>
            </w:r>
            <w:r w:rsidR="004E1277">
              <w:rPr>
                <w:noProof/>
                <w:webHidden/>
              </w:rPr>
              <w:instrText xml:space="preserve"> PAGEREF _Toc535950867 \h </w:instrText>
            </w:r>
            <w:r w:rsidR="004E1277">
              <w:rPr>
                <w:noProof/>
                <w:webHidden/>
              </w:rPr>
            </w:r>
            <w:r w:rsidR="004E1277">
              <w:rPr>
                <w:noProof/>
                <w:webHidden/>
              </w:rPr>
              <w:fldChar w:fldCharType="separate"/>
            </w:r>
            <w:r w:rsidR="004E1277">
              <w:rPr>
                <w:noProof/>
                <w:webHidden/>
              </w:rPr>
              <w:t>4</w:t>
            </w:r>
            <w:r w:rsidR="004E1277">
              <w:rPr>
                <w:noProof/>
                <w:webHidden/>
              </w:rPr>
              <w:fldChar w:fldCharType="end"/>
            </w:r>
          </w:hyperlink>
        </w:p>
        <w:p w14:paraId="1C51C509" w14:textId="342C9A11" w:rsidR="004E1277" w:rsidRDefault="00D41C6C">
          <w:pPr>
            <w:pStyle w:val="13"/>
            <w:tabs>
              <w:tab w:val="right" w:leader="dot" w:pos="9345"/>
            </w:tabs>
            <w:rPr>
              <w:noProof/>
              <w:color w:val="auto"/>
              <w:sz w:val="22"/>
              <w:szCs w:val="22"/>
              <w:lang w:eastAsia="ru-RU"/>
            </w:rPr>
          </w:pPr>
          <w:hyperlink w:anchor="_Toc535950868" w:history="1">
            <w:r w:rsidR="004E1277" w:rsidRPr="00800952">
              <w:rPr>
                <w:rStyle w:val="affffc"/>
                <w:noProof/>
              </w:rPr>
              <w:t>Глава 1. Изучение литературы</w:t>
            </w:r>
            <w:r w:rsidR="004E1277">
              <w:rPr>
                <w:noProof/>
                <w:webHidden/>
              </w:rPr>
              <w:tab/>
            </w:r>
            <w:r w:rsidR="004E1277">
              <w:rPr>
                <w:noProof/>
                <w:webHidden/>
              </w:rPr>
              <w:fldChar w:fldCharType="begin"/>
            </w:r>
            <w:r w:rsidR="004E1277">
              <w:rPr>
                <w:noProof/>
                <w:webHidden/>
              </w:rPr>
              <w:instrText xml:space="preserve"> PAGEREF _Toc535950868 \h </w:instrText>
            </w:r>
            <w:r w:rsidR="004E1277">
              <w:rPr>
                <w:noProof/>
                <w:webHidden/>
              </w:rPr>
            </w:r>
            <w:r w:rsidR="004E1277">
              <w:rPr>
                <w:noProof/>
                <w:webHidden/>
              </w:rPr>
              <w:fldChar w:fldCharType="separate"/>
            </w:r>
            <w:r w:rsidR="004E1277">
              <w:rPr>
                <w:noProof/>
                <w:webHidden/>
              </w:rPr>
              <w:t>4</w:t>
            </w:r>
            <w:r w:rsidR="004E1277">
              <w:rPr>
                <w:noProof/>
                <w:webHidden/>
              </w:rPr>
              <w:fldChar w:fldCharType="end"/>
            </w:r>
          </w:hyperlink>
        </w:p>
        <w:p w14:paraId="0800AA7D" w14:textId="01D41666" w:rsidR="004E1277" w:rsidRDefault="00D41C6C">
          <w:pPr>
            <w:pStyle w:val="2f"/>
            <w:tabs>
              <w:tab w:val="right" w:leader="dot" w:pos="9345"/>
            </w:tabs>
            <w:rPr>
              <w:noProof/>
              <w:color w:val="auto"/>
              <w:sz w:val="22"/>
              <w:szCs w:val="22"/>
              <w:lang w:eastAsia="ru-RU"/>
            </w:rPr>
          </w:pPr>
          <w:hyperlink w:anchor="_Toc535950869" w:history="1">
            <w:r w:rsidR="004E1277" w:rsidRPr="00800952">
              <w:rPr>
                <w:rStyle w:val="affffc"/>
                <w:noProof/>
              </w:rPr>
              <w:t>1.1. Изучение аналогичных научных статей</w:t>
            </w:r>
            <w:r w:rsidR="004E1277">
              <w:rPr>
                <w:noProof/>
                <w:webHidden/>
              </w:rPr>
              <w:tab/>
            </w:r>
            <w:r w:rsidR="004E1277">
              <w:rPr>
                <w:noProof/>
                <w:webHidden/>
              </w:rPr>
              <w:fldChar w:fldCharType="begin"/>
            </w:r>
            <w:r w:rsidR="004E1277">
              <w:rPr>
                <w:noProof/>
                <w:webHidden/>
              </w:rPr>
              <w:instrText xml:space="preserve"> PAGEREF _Toc535950869 \h </w:instrText>
            </w:r>
            <w:r w:rsidR="004E1277">
              <w:rPr>
                <w:noProof/>
                <w:webHidden/>
              </w:rPr>
            </w:r>
            <w:r w:rsidR="004E1277">
              <w:rPr>
                <w:noProof/>
                <w:webHidden/>
              </w:rPr>
              <w:fldChar w:fldCharType="separate"/>
            </w:r>
            <w:r w:rsidR="004E1277">
              <w:rPr>
                <w:noProof/>
                <w:webHidden/>
              </w:rPr>
              <w:t>4</w:t>
            </w:r>
            <w:r w:rsidR="004E1277">
              <w:rPr>
                <w:noProof/>
                <w:webHidden/>
              </w:rPr>
              <w:fldChar w:fldCharType="end"/>
            </w:r>
          </w:hyperlink>
        </w:p>
        <w:p w14:paraId="1C992413" w14:textId="096E6579" w:rsidR="004E1277" w:rsidRDefault="00D41C6C">
          <w:pPr>
            <w:pStyle w:val="2f"/>
            <w:tabs>
              <w:tab w:val="right" w:leader="dot" w:pos="9345"/>
            </w:tabs>
            <w:rPr>
              <w:noProof/>
              <w:color w:val="auto"/>
              <w:sz w:val="22"/>
              <w:szCs w:val="22"/>
              <w:lang w:eastAsia="ru-RU"/>
            </w:rPr>
          </w:pPr>
          <w:hyperlink w:anchor="_Toc535950870" w:history="1">
            <w:r w:rsidR="004E1277" w:rsidRPr="00800952">
              <w:rPr>
                <w:rStyle w:val="affffc"/>
                <w:noProof/>
              </w:rPr>
              <w:t>1.2. Изучение языка жестов</w:t>
            </w:r>
            <w:r w:rsidR="004E1277">
              <w:rPr>
                <w:noProof/>
                <w:webHidden/>
              </w:rPr>
              <w:tab/>
            </w:r>
            <w:r w:rsidR="004E1277">
              <w:rPr>
                <w:noProof/>
                <w:webHidden/>
              </w:rPr>
              <w:fldChar w:fldCharType="begin"/>
            </w:r>
            <w:r w:rsidR="004E1277">
              <w:rPr>
                <w:noProof/>
                <w:webHidden/>
              </w:rPr>
              <w:instrText xml:space="preserve"> PAGEREF _Toc535950870 \h </w:instrText>
            </w:r>
            <w:r w:rsidR="004E1277">
              <w:rPr>
                <w:noProof/>
                <w:webHidden/>
              </w:rPr>
            </w:r>
            <w:r w:rsidR="004E1277">
              <w:rPr>
                <w:noProof/>
                <w:webHidden/>
              </w:rPr>
              <w:fldChar w:fldCharType="separate"/>
            </w:r>
            <w:r w:rsidR="004E1277">
              <w:rPr>
                <w:noProof/>
                <w:webHidden/>
              </w:rPr>
              <w:t>4</w:t>
            </w:r>
            <w:r w:rsidR="004E1277">
              <w:rPr>
                <w:noProof/>
                <w:webHidden/>
              </w:rPr>
              <w:fldChar w:fldCharType="end"/>
            </w:r>
          </w:hyperlink>
        </w:p>
        <w:p w14:paraId="3A09BC41" w14:textId="4BA8E7F2" w:rsidR="004E1277" w:rsidRDefault="00D41C6C">
          <w:pPr>
            <w:pStyle w:val="2f"/>
            <w:tabs>
              <w:tab w:val="right" w:leader="dot" w:pos="9345"/>
            </w:tabs>
            <w:rPr>
              <w:noProof/>
              <w:color w:val="auto"/>
              <w:sz w:val="22"/>
              <w:szCs w:val="22"/>
              <w:lang w:eastAsia="ru-RU"/>
            </w:rPr>
          </w:pPr>
          <w:hyperlink w:anchor="_Toc535950871" w:history="1">
            <w:r w:rsidR="004E1277" w:rsidRPr="00800952">
              <w:rPr>
                <w:rStyle w:val="affffc"/>
                <w:noProof/>
              </w:rPr>
              <w:t>1.3. Изучение микроконтроллера Arduino</w:t>
            </w:r>
            <w:r w:rsidR="004E1277">
              <w:rPr>
                <w:noProof/>
                <w:webHidden/>
              </w:rPr>
              <w:tab/>
            </w:r>
            <w:r w:rsidR="004E1277">
              <w:rPr>
                <w:noProof/>
                <w:webHidden/>
              </w:rPr>
              <w:fldChar w:fldCharType="begin"/>
            </w:r>
            <w:r w:rsidR="004E1277">
              <w:rPr>
                <w:noProof/>
                <w:webHidden/>
              </w:rPr>
              <w:instrText xml:space="preserve"> PAGEREF _Toc535950871 \h </w:instrText>
            </w:r>
            <w:r w:rsidR="004E1277">
              <w:rPr>
                <w:noProof/>
                <w:webHidden/>
              </w:rPr>
            </w:r>
            <w:r w:rsidR="004E1277">
              <w:rPr>
                <w:noProof/>
                <w:webHidden/>
              </w:rPr>
              <w:fldChar w:fldCharType="separate"/>
            </w:r>
            <w:r w:rsidR="004E1277">
              <w:rPr>
                <w:noProof/>
                <w:webHidden/>
              </w:rPr>
              <w:t>4</w:t>
            </w:r>
            <w:r w:rsidR="004E1277">
              <w:rPr>
                <w:noProof/>
                <w:webHidden/>
              </w:rPr>
              <w:fldChar w:fldCharType="end"/>
            </w:r>
          </w:hyperlink>
        </w:p>
        <w:p w14:paraId="2287CACE" w14:textId="39102A71" w:rsidR="004E1277" w:rsidRDefault="00D41C6C">
          <w:pPr>
            <w:pStyle w:val="2f"/>
            <w:tabs>
              <w:tab w:val="right" w:leader="dot" w:pos="9345"/>
            </w:tabs>
            <w:rPr>
              <w:noProof/>
              <w:color w:val="auto"/>
              <w:sz w:val="22"/>
              <w:szCs w:val="22"/>
              <w:lang w:eastAsia="ru-RU"/>
            </w:rPr>
          </w:pPr>
          <w:hyperlink w:anchor="_Toc535950872" w:history="1">
            <w:r w:rsidR="004E1277" w:rsidRPr="00800952">
              <w:rPr>
                <w:rStyle w:val="affffc"/>
                <w:noProof/>
              </w:rPr>
              <w:t>1.4. Разработка чертежа манипулятора</w:t>
            </w:r>
            <w:r w:rsidR="004E1277">
              <w:rPr>
                <w:noProof/>
                <w:webHidden/>
              </w:rPr>
              <w:tab/>
            </w:r>
            <w:r w:rsidR="004E1277">
              <w:rPr>
                <w:noProof/>
                <w:webHidden/>
              </w:rPr>
              <w:fldChar w:fldCharType="begin"/>
            </w:r>
            <w:r w:rsidR="004E1277">
              <w:rPr>
                <w:noProof/>
                <w:webHidden/>
              </w:rPr>
              <w:instrText xml:space="preserve"> PAGEREF _Toc535950872 \h </w:instrText>
            </w:r>
            <w:r w:rsidR="004E1277">
              <w:rPr>
                <w:noProof/>
                <w:webHidden/>
              </w:rPr>
            </w:r>
            <w:r w:rsidR="004E1277">
              <w:rPr>
                <w:noProof/>
                <w:webHidden/>
              </w:rPr>
              <w:fldChar w:fldCharType="separate"/>
            </w:r>
            <w:r w:rsidR="004E1277">
              <w:rPr>
                <w:noProof/>
                <w:webHidden/>
              </w:rPr>
              <w:t>5</w:t>
            </w:r>
            <w:r w:rsidR="004E1277">
              <w:rPr>
                <w:noProof/>
                <w:webHidden/>
              </w:rPr>
              <w:fldChar w:fldCharType="end"/>
            </w:r>
          </w:hyperlink>
        </w:p>
        <w:p w14:paraId="4E7BF55C" w14:textId="728EE811" w:rsidR="004E1277" w:rsidRDefault="00D41C6C">
          <w:pPr>
            <w:pStyle w:val="13"/>
            <w:tabs>
              <w:tab w:val="right" w:leader="dot" w:pos="9345"/>
            </w:tabs>
            <w:rPr>
              <w:noProof/>
              <w:color w:val="auto"/>
              <w:sz w:val="22"/>
              <w:szCs w:val="22"/>
              <w:lang w:eastAsia="ru-RU"/>
            </w:rPr>
          </w:pPr>
          <w:hyperlink w:anchor="_Toc535950873" w:history="1">
            <w:r w:rsidR="004E1277" w:rsidRPr="00800952">
              <w:rPr>
                <w:rStyle w:val="affffc"/>
                <w:noProof/>
              </w:rPr>
              <w:t>Глава 2. Сборка модели</w:t>
            </w:r>
            <w:r w:rsidR="004E1277">
              <w:rPr>
                <w:noProof/>
                <w:webHidden/>
              </w:rPr>
              <w:tab/>
            </w:r>
            <w:r w:rsidR="004E1277">
              <w:rPr>
                <w:noProof/>
                <w:webHidden/>
              </w:rPr>
              <w:fldChar w:fldCharType="begin"/>
            </w:r>
            <w:r w:rsidR="004E1277">
              <w:rPr>
                <w:noProof/>
                <w:webHidden/>
              </w:rPr>
              <w:instrText xml:space="preserve"> PAGEREF _Toc535950873 \h </w:instrText>
            </w:r>
            <w:r w:rsidR="004E1277">
              <w:rPr>
                <w:noProof/>
                <w:webHidden/>
              </w:rPr>
            </w:r>
            <w:r w:rsidR="004E1277">
              <w:rPr>
                <w:noProof/>
                <w:webHidden/>
              </w:rPr>
              <w:fldChar w:fldCharType="separate"/>
            </w:r>
            <w:r w:rsidR="004E1277">
              <w:rPr>
                <w:noProof/>
                <w:webHidden/>
              </w:rPr>
              <w:t>5</w:t>
            </w:r>
            <w:r w:rsidR="004E1277">
              <w:rPr>
                <w:noProof/>
                <w:webHidden/>
              </w:rPr>
              <w:fldChar w:fldCharType="end"/>
            </w:r>
          </w:hyperlink>
        </w:p>
        <w:p w14:paraId="0480B0ED" w14:textId="49A96320" w:rsidR="004E1277" w:rsidRDefault="00D41C6C">
          <w:pPr>
            <w:pStyle w:val="2f"/>
            <w:tabs>
              <w:tab w:val="right" w:leader="dot" w:pos="9345"/>
            </w:tabs>
            <w:rPr>
              <w:noProof/>
              <w:color w:val="auto"/>
              <w:sz w:val="22"/>
              <w:szCs w:val="22"/>
              <w:lang w:eastAsia="ru-RU"/>
            </w:rPr>
          </w:pPr>
          <w:hyperlink w:anchor="_Toc535950874" w:history="1">
            <w:r w:rsidR="004E1277" w:rsidRPr="00800952">
              <w:rPr>
                <w:rStyle w:val="affffc"/>
                <w:noProof/>
              </w:rPr>
              <w:t>2.1. Создание деталей</w:t>
            </w:r>
            <w:r w:rsidR="004E1277">
              <w:rPr>
                <w:noProof/>
                <w:webHidden/>
              </w:rPr>
              <w:tab/>
            </w:r>
            <w:r w:rsidR="004E1277">
              <w:rPr>
                <w:noProof/>
                <w:webHidden/>
              </w:rPr>
              <w:fldChar w:fldCharType="begin"/>
            </w:r>
            <w:r w:rsidR="004E1277">
              <w:rPr>
                <w:noProof/>
                <w:webHidden/>
              </w:rPr>
              <w:instrText xml:space="preserve"> PAGEREF _Toc535950874 \h </w:instrText>
            </w:r>
            <w:r w:rsidR="004E1277">
              <w:rPr>
                <w:noProof/>
                <w:webHidden/>
              </w:rPr>
            </w:r>
            <w:r w:rsidR="004E1277">
              <w:rPr>
                <w:noProof/>
                <w:webHidden/>
              </w:rPr>
              <w:fldChar w:fldCharType="separate"/>
            </w:r>
            <w:r w:rsidR="004E1277">
              <w:rPr>
                <w:noProof/>
                <w:webHidden/>
              </w:rPr>
              <w:t>5</w:t>
            </w:r>
            <w:r w:rsidR="004E1277">
              <w:rPr>
                <w:noProof/>
                <w:webHidden/>
              </w:rPr>
              <w:fldChar w:fldCharType="end"/>
            </w:r>
          </w:hyperlink>
        </w:p>
        <w:p w14:paraId="58103A28" w14:textId="4DDC6CC4" w:rsidR="004E1277" w:rsidRDefault="00D41C6C">
          <w:pPr>
            <w:pStyle w:val="3a"/>
            <w:tabs>
              <w:tab w:val="right" w:leader="dot" w:pos="9345"/>
            </w:tabs>
            <w:rPr>
              <w:noProof/>
              <w:color w:val="auto"/>
              <w:sz w:val="22"/>
              <w:szCs w:val="22"/>
              <w:lang w:eastAsia="ru-RU"/>
            </w:rPr>
          </w:pPr>
          <w:hyperlink w:anchor="_Toc535950875" w:history="1">
            <w:r w:rsidR="004E1277" w:rsidRPr="00800952">
              <w:rPr>
                <w:rStyle w:val="affffc"/>
                <w:noProof/>
              </w:rPr>
              <w:t>2.1.1 3</w:t>
            </w:r>
            <w:r w:rsidR="004E1277" w:rsidRPr="00800952">
              <w:rPr>
                <w:rStyle w:val="affffc"/>
                <w:noProof/>
                <w:lang w:val="en-US"/>
              </w:rPr>
              <w:t>D</w:t>
            </w:r>
            <w:r w:rsidR="004E1277" w:rsidRPr="00800952">
              <w:rPr>
                <w:rStyle w:val="affffc"/>
                <w:noProof/>
              </w:rPr>
              <w:t>-модель</w:t>
            </w:r>
            <w:r w:rsidR="004E1277">
              <w:rPr>
                <w:noProof/>
                <w:webHidden/>
              </w:rPr>
              <w:tab/>
            </w:r>
            <w:r w:rsidR="004E1277">
              <w:rPr>
                <w:noProof/>
                <w:webHidden/>
              </w:rPr>
              <w:fldChar w:fldCharType="begin"/>
            </w:r>
            <w:r w:rsidR="004E1277">
              <w:rPr>
                <w:noProof/>
                <w:webHidden/>
              </w:rPr>
              <w:instrText xml:space="preserve"> PAGEREF _Toc535950875 \h </w:instrText>
            </w:r>
            <w:r w:rsidR="004E1277">
              <w:rPr>
                <w:noProof/>
                <w:webHidden/>
              </w:rPr>
            </w:r>
            <w:r w:rsidR="004E1277">
              <w:rPr>
                <w:noProof/>
                <w:webHidden/>
              </w:rPr>
              <w:fldChar w:fldCharType="separate"/>
            </w:r>
            <w:r w:rsidR="004E1277">
              <w:rPr>
                <w:noProof/>
                <w:webHidden/>
              </w:rPr>
              <w:t>6</w:t>
            </w:r>
            <w:r w:rsidR="004E1277">
              <w:rPr>
                <w:noProof/>
                <w:webHidden/>
              </w:rPr>
              <w:fldChar w:fldCharType="end"/>
            </w:r>
          </w:hyperlink>
        </w:p>
        <w:p w14:paraId="0193E401" w14:textId="325FB060" w:rsidR="004E1277" w:rsidRDefault="00D41C6C">
          <w:pPr>
            <w:pStyle w:val="2f"/>
            <w:tabs>
              <w:tab w:val="right" w:leader="dot" w:pos="9345"/>
            </w:tabs>
            <w:rPr>
              <w:noProof/>
              <w:color w:val="auto"/>
              <w:sz w:val="22"/>
              <w:szCs w:val="22"/>
              <w:lang w:eastAsia="ru-RU"/>
            </w:rPr>
          </w:pPr>
          <w:hyperlink w:anchor="_Toc535950876" w:history="1">
            <w:r w:rsidR="004E1277" w:rsidRPr="00800952">
              <w:rPr>
                <w:rStyle w:val="affffc"/>
                <w:noProof/>
              </w:rPr>
              <w:t>2.2. Процесс сборки</w:t>
            </w:r>
            <w:r w:rsidR="004E1277">
              <w:rPr>
                <w:noProof/>
                <w:webHidden/>
              </w:rPr>
              <w:tab/>
            </w:r>
            <w:r w:rsidR="004E1277">
              <w:rPr>
                <w:noProof/>
                <w:webHidden/>
              </w:rPr>
              <w:fldChar w:fldCharType="begin"/>
            </w:r>
            <w:r w:rsidR="004E1277">
              <w:rPr>
                <w:noProof/>
                <w:webHidden/>
              </w:rPr>
              <w:instrText xml:space="preserve"> PAGEREF _Toc535950876 \h </w:instrText>
            </w:r>
            <w:r w:rsidR="004E1277">
              <w:rPr>
                <w:noProof/>
                <w:webHidden/>
              </w:rPr>
            </w:r>
            <w:r w:rsidR="004E1277">
              <w:rPr>
                <w:noProof/>
                <w:webHidden/>
              </w:rPr>
              <w:fldChar w:fldCharType="separate"/>
            </w:r>
            <w:r w:rsidR="004E1277">
              <w:rPr>
                <w:noProof/>
                <w:webHidden/>
              </w:rPr>
              <w:t>6</w:t>
            </w:r>
            <w:r w:rsidR="004E1277">
              <w:rPr>
                <w:noProof/>
                <w:webHidden/>
              </w:rPr>
              <w:fldChar w:fldCharType="end"/>
            </w:r>
          </w:hyperlink>
        </w:p>
        <w:p w14:paraId="219EBB2E" w14:textId="7F9EEA51" w:rsidR="004E1277" w:rsidRDefault="00D41C6C">
          <w:pPr>
            <w:pStyle w:val="3a"/>
            <w:tabs>
              <w:tab w:val="right" w:leader="dot" w:pos="9345"/>
            </w:tabs>
            <w:rPr>
              <w:noProof/>
              <w:color w:val="auto"/>
              <w:sz w:val="22"/>
              <w:szCs w:val="22"/>
              <w:lang w:eastAsia="ru-RU"/>
            </w:rPr>
          </w:pPr>
          <w:hyperlink w:anchor="_Toc535950877" w:history="1">
            <w:r w:rsidR="004E1277" w:rsidRPr="00800952">
              <w:rPr>
                <w:rStyle w:val="affffc"/>
                <w:noProof/>
              </w:rPr>
              <w:t>2.2.1 Сборка пальцев</w:t>
            </w:r>
            <w:r w:rsidR="004E1277">
              <w:rPr>
                <w:noProof/>
                <w:webHidden/>
              </w:rPr>
              <w:tab/>
            </w:r>
            <w:r w:rsidR="004E1277">
              <w:rPr>
                <w:noProof/>
                <w:webHidden/>
              </w:rPr>
              <w:fldChar w:fldCharType="begin"/>
            </w:r>
            <w:r w:rsidR="004E1277">
              <w:rPr>
                <w:noProof/>
                <w:webHidden/>
              </w:rPr>
              <w:instrText xml:space="preserve"> PAGEREF _Toc535950877 \h </w:instrText>
            </w:r>
            <w:r w:rsidR="004E1277">
              <w:rPr>
                <w:noProof/>
                <w:webHidden/>
              </w:rPr>
            </w:r>
            <w:r w:rsidR="004E1277">
              <w:rPr>
                <w:noProof/>
                <w:webHidden/>
              </w:rPr>
              <w:fldChar w:fldCharType="separate"/>
            </w:r>
            <w:r w:rsidR="004E1277">
              <w:rPr>
                <w:noProof/>
                <w:webHidden/>
              </w:rPr>
              <w:t>6</w:t>
            </w:r>
            <w:r w:rsidR="004E1277">
              <w:rPr>
                <w:noProof/>
                <w:webHidden/>
              </w:rPr>
              <w:fldChar w:fldCharType="end"/>
            </w:r>
          </w:hyperlink>
        </w:p>
        <w:p w14:paraId="617F8BC2" w14:textId="47A4E9D4" w:rsidR="004E1277" w:rsidRDefault="00D41C6C">
          <w:pPr>
            <w:pStyle w:val="3a"/>
            <w:tabs>
              <w:tab w:val="right" w:leader="dot" w:pos="9345"/>
            </w:tabs>
            <w:rPr>
              <w:noProof/>
              <w:color w:val="auto"/>
              <w:sz w:val="22"/>
              <w:szCs w:val="22"/>
              <w:lang w:eastAsia="ru-RU"/>
            </w:rPr>
          </w:pPr>
          <w:hyperlink w:anchor="_Toc535950878" w:history="1">
            <w:r w:rsidR="004E1277" w:rsidRPr="00800952">
              <w:rPr>
                <w:rStyle w:val="affffc"/>
                <w:noProof/>
              </w:rPr>
              <w:t>2.2.2 Сборка предплечья и запястья</w:t>
            </w:r>
            <w:r w:rsidR="004E1277">
              <w:rPr>
                <w:noProof/>
                <w:webHidden/>
              </w:rPr>
              <w:tab/>
            </w:r>
            <w:r w:rsidR="004E1277">
              <w:rPr>
                <w:noProof/>
                <w:webHidden/>
              </w:rPr>
              <w:fldChar w:fldCharType="begin"/>
            </w:r>
            <w:r w:rsidR="004E1277">
              <w:rPr>
                <w:noProof/>
                <w:webHidden/>
              </w:rPr>
              <w:instrText xml:space="preserve"> PAGEREF _Toc535950878 \h </w:instrText>
            </w:r>
            <w:r w:rsidR="004E1277">
              <w:rPr>
                <w:noProof/>
                <w:webHidden/>
              </w:rPr>
            </w:r>
            <w:r w:rsidR="004E1277">
              <w:rPr>
                <w:noProof/>
                <w:webHidden/>
              </w:rPr>
              <w:fldChar w:fldCharType="separate"/>
            </w:r>
            <w:r w:rsidR="004E1277">
              <w:rPr>
                <w:noProof/>
                <w:webHidden/>
              </w:rPr>
              <w:t>6</w:t>
            </w:r>
            <w:r w:rsidR="004E1277">
              <w:rPr>
                <w:noProof/>
                <w:webHidden/>
              </w:rPr>
              <w:fldChar w:fldCharType="end"/>
            </w:r>
          </w:hyperlink>
        </w:p>
        <w:p w14:paraId="752171B8" w14:textId="71F5131D" w:rsidR="004E1277" w:rsidRDefault="00D41C6C">
          <w:pPr>
            <w:pStyle w:val="2f"/>
            <w:tabs>
              <w:tab w:val="right" w:leader="dot" w:pos="9345"/>
            </w:tabs>
            <w:rPr>
              <w:noProof/>
              <w:color w:val="auto"/>
              <w:sz w:val="22"/>
              <w:szCs w:val="22"/>
              <w:lang w:eastAsia="ru-RU"/>
            </w:rPr>
          </w:pPr>
          <w:hyperlink w:anchor="_Toc535950879" w:history="1">
            <w:r w:rsidR="004E1277" w:rsidRPr="00800952">
              <w:rPr>
                <w:rStyle w:val="affffc"/>
                <w:noProof/>
              </w:rPr>
              <w:t>2.3. Подключение аппаратуры</w:t>
            </w:r>
            <w:r w:rsidR="004E1277">
              <w:rPr>
                <w:noProof/>
                <w:webHidden/>
              </w:rPr>
              <w:tab/>
            </w:r>
            <w:r w:rsidR="004E1277">
              <w:rPr>
                <w:noProof/>
                <w:webHidden/>
              </w:rPr>
              <w:fldChar w:fldCharType="begin"/>
            </w:r>
            <w:r w:rsidR="004E1277">
              <w:rPr>
                <w:noProof/>
                <w:webHidden/>
              </w:rPr>
              <w:instrText xml:space="preserve"> PAGEREF _Toc535950879 \h </w:instrText>
            </w:r>
            <w:r w:rsidR="004E1277">
              <w:rPr>
                <w:noProof/>
                <w:webHidden/>
              </w:rPr>
            </w:r>
            <w:r w:rsidR="004E1277">
              <w:rPr>
                <w:noProof/>
                <w:webHidden/>
              </w:rPr>
              <w:fldChar w:fldCharType="separate"/>
            </w:r>
            <w:r w:rsidR="004E1277">
              <w:rPr>
                <w:noProof/>
                <w:webHidden/>
              </w:rPr>
              <w:t>6</w:t>
            </w:r>
            <w:r w:rsidR="004E1277">
              <w:rPr>
                <w:noProof/>
                <w:webHidden/>
              </w:rPr>
              <w:fldChar w:fldCharType="end"/>
            </w:r>
          </w:hyperlink>
        </w:p>
        <w:p w14:paraId="1F149914" w14:textId="196EE208" w:rsidR="004E1277" w:rsidRDefault="00D41C6C">
          <w:pPr>
            <w:pStyle w:val="2f"/>
            <w:tabs>
              <w:tab w:val="right" w:leader="dot" w:pos="9345"/>
            </w:tabs>
            <w:rPr>
              <w:noProof/>
              <w:color w:val="auto"/>
              <w:sz w:val="22"/>
              <w:szCs w:val="22"/>
              <w:lang w:eastAsia="ru-RU"/>
            </w:rPr>
          </w:pPr>
          <w:hyperlink w:anchor="_Toc535950880" w:history="1">
            <w:r w:rsidR="004E1277" w:rsidRPr="00800952">
              <w:rPr>
                <w:rStyle w:val="affffc"/>
                <w:noProof/>
              </w:rPr>
              <w:t>2.4 «Стрела».</w:t>
            </w:r>
            <w:r w:rsidR="004E1277">
              <w:rPr>
                <w:noProof/>
                <w:webHidden/>
              </w:rPr>
              <w:tab/>
            </w:r>
            <w:r w:rsidR="004E1277">
              <w:rPr>
                <w:noProof/>
                <w:webHidden/>
              </w:rPr>
              <w:fldChar w:fldCharType="begin"/>
            </w:r>
            <w:r w:rsidR="004E1277">
              <w:rPr>
                <w:noProof/>
                <w:webHidden/>
              </w:rPr>
              <w:instrText xml:space="preserve"> PAGEREF _Toc535950880 \h </w:instrText>
            </w:r>
            <w:r w:rsidR="004E1277">
              <w:rPr>
                <w:noProof/>
                <w:webHidden/>
              </w:rPr>
            </w:r>
            <w:r w:rsidR="004E1277">
              <w:rPr>
                <w:noProof/>
                <w:webHidden/>
              </w:rPr>
              <w:fldChar w:fldCharType="separate"/>
            </w:r>
            <w:r w:rsidR="004E1277">
              <w:rPr>
                <w:noProof/>
                <w:webHidden/>
              </w:rPr>
              <w:t>7</w:t>
            </w:r>
            <w:r w:rsidR="004E1277">
              <w:rPr>
                <w:noProof/>
                <w:webHidden/>
              </w:rPr>
              <w:fldChar w:fldCharType="end"/>
            </w:r>
          </w:hyperlink>
        </w:p>
        <w:p w14:paraId="74416A35" w14:textId="7590FA9A" w:rsidR="004E1277" w:rsidRDefault="00D41C6C">
          <w:pPr>
            <w:pStyle w:val="13"/>
            <w:tabs>
              <w:tab w:val="right" w:leader="dot" w:pos="9345"/>
            </w:tabs>
            <w:rPr>
              <w:noProof/>
              <w:color w:val="auto"/>
              <w:sz w:val="22"/>
              <w:szCs w:val="22"/>
              <w:lang w:eastAsia="ru-RU"/>
            </w:rPr>
          </w:pPr>
          <w:hyperlink w:anchor="_Toc535950881" w:history="1">
            <w:r w:rsidR="004E1277" w:rsidRPr="00800952">
              <w:rPr>
                <w:rStyle w:val="affffc"/>
                <w:noProof/>
              </w:rPr>
              <w:t>Глава 3. Программная часть</w:t>
            </w:r>
            <w:r w:rsidR="004E1277">
              <w:rPr>
                <w:noProof/>
                <w:webHidden/>
              </w:rPr>
              <w:tab/>
            </w:r>
            <w:r w:rsidR="004E1277">
              <w:rPr>
                <w:noProof/>
                <w:webHidden/>
              </w:rPr>
              <w:fldChar w:fldCharType="begin"/>
            </w:r>
            <w:r w:rsidR="004E1277">
              <w:rPr>
                <w:noProof/>
                <w:webHidden/>
              </w:rPr>
              <w:instrText xml:space="preserve"> PAGEREF _Toc535950881 \h </w:instrText>
            </w:r>
            <w:r w:rsidR="004E1277">
              <w:rPr>
                <w:noProof/>
                <w:webHidden/>
              </w:rPr>
            </w:r>
            <w:r w:rsidR="004E1277">
              <w:rPr>
                <w:noProof/>
                <w:webHidden/>
              </w:rPr>
              <w:fldChar w:fldCharType="separate"/>
            </w:r>
            <w:r w:rsidR="004E1277">
              <w:rPr>
                <w:noProof/>
                <w:webHidden/>
              </w:rPr>
              <w:t>7</w:t>
            </w:r>
            <w:r w:rsidR="004E1277">
              <w:rPr>
                <w:noProof/>
                <w:webHidden/>
              </w:rPr>
              <w:fldChar w:fldCharType="end"/>
            </w:r>
          </w:hyperlink>
        </w:p>
        <w:p w14:paraId="0C945A35" w14:textId="2ECB7A25" w:rsidR="004E1277" w:rsidRDefault="00D41C6C">
          <w:pPr>
            <w:pStyle w:val="2f"/>
            <w:tabs>
              <w:tab w:val="right" w:leader="dot" w:pos="9345"/>
            </w:tabs>
            <w:rPr>
              <w:noProof/>
              <w:color w:val="auto"/>
              <w:sz w:val="22"/>
              <w:szCs w:val="22"/>
              <w:lang w:eastAsia="ru-RU"/>
            </w:rPr>
          </w:pPr>
          <w:hyperlink w:anchor="_Toc535950882" w:history="1">
            <w:r w:rsidR="004E1277" w:rsidRPr="00800952">
              <w:rPr>
                <w:rStyle w:val="affffc"/>
                <w:noProof/>
              </w:rPr>
              <w:t>3.1. Программирование аппаратной части</w:t>
            </w:r>
            <w:r w:rsidR="004E1277">
              <w:rPr>
                <w:noProof/>
                <w:webHidden/>
              </w:rPr>
              <w:tab/>
            </w:r>
            <w:r w:rsidR="004E1277">
              <w:rPr>
                <w:noProof/>
                <w:webHidden/>
              </w:rPr>
              <w:fldChar w:fldCharType="begin"/>
            </w:r>
            <w:r w:rsidR="004E1277">
              <w:rPr>
                <w:noProof/>
                <w:webHidden/>
              </w:rPr>
              <w:instrText xml:space="preserve"> PAGEREF _Toc535950882 \h </w:instrText>
            </w:r>
            <w:r w:rsidR="004E1277">
              <w:rPr>
                <w:noProof/>
                <w:webHidden/>
              </w:rPr>
            </w:r>
            <w:r w:rsidR="004E1277">
              <w:rPr>
                <w:noProof/>
                <w:webHidden/>
              </w:rPr>
              <w:fldChar w:fldCharType="separate"/>
            </w:r>
            <w:r w:rsidR="004E1277">
              <w:rPr>
                <w:noProof/>
                <w:webHidden/>
              </w:rPr>
              <w:t>7</w:t>
            </w:r>
            <w:r w:rsidR="004E1277">
              <w:rPr>
                <w:noProof/>
                <w:webHidden/>
              </w:rPr>
              <w:fldChar w:fldCharType="end"/>
            </w:r>
          </w:hyperlink>
        </w:p>
        <w:p w14:paraId="32556CE9" w14:textId="23EA6CC2" w:rsidR="004E1277" w:rsidRDefault="00D41C6C">
          <w:pPr>
            <w:pStyle w:val="3a"/>
            <w:tabs>
              <w:tab w:val="right" w:leader="dot" w:pos="9345"/>
            </w:tabs>
            <w:rPr>
              <w:noProof/>
              <w:color w:val="auto"/>
              <w:sz w:val="22"/>
              <w:szCs w:val="22"/>
              <w:lang w:eastAsia="ru-RU"/>
            </w:rPr>
          </w:pPr>
          <w:hyperlink w:anchor="_Toc535950883" w:history="1">
            <w:r w:rsidR="004E1277" w:rsidRPr="00800952">
              <w:rPr>
                <w:rStyle w:val="affffc"/>
                <w:noProof/>
              </w:rPr>
              <w:t>3.1.1. Выбор языка и среды программирования</w:t>
            </w:r>
            <w:r w:rsidR="004E1277">
              <w:rPr>
                <w:noProof/>
                <w:webHidden/>
              </w:rPr>
              <w:tab/>
            </w:r>
            <w:r w:rsidR="004E1277">
              <w:rPr>
                <w:noProof/>
                <w:webHidden/>
              </w:rPr>
              <w:fldChar w:fldCharType="begin"/>
            </w:r>
            <w:r w:rsidR="004E1277">
              <w:rPr>
                <w:noProof/>
                <w:webHidden/>
              </w:rPr>
              <w:instrText xml:space="preserve"> PAGEREF _Toc535950883 \h </w:instrText>
            </w:r>
            <w:r w:rsidR="004E1277">
              <w:rPr>
                <w:noProof/>
                <w:webHidden/>
              </w:rPr>
            </w:r>
            <w:r w:rsidR="004E1277">
              <w:rPr>
                <w:noProof/>
                <w:webHidden/>
              </w:rPr>
              <w:fldChar w:fldCharType="separate"/>
            </w:r>
            <w:r w:rsidR="004E1277">
              <w:rPr>
                <w:noProof/>
                <w:webHidden/>
              </w:rPr>
              <w:t>7</w:t>
            </w:r>
            <w:r w:rsidR="004E1277">
              <w:rPr>
                <w:noProof/>
                <w:webHidden/>
              </w:rPr>
              <w:fldChar w:fldCharType="end"/>
            </w:r>
          </w:hyperlink>
        </w:p>
        <w:p w14:paraId="123FEF54" w14:textId="09E76B75" w:rsidR="004E1277" w:rsidRDefault="00D41C6C">
          <w:pPr>
            <w:pStyle w:val="2f"/>
            <w:tabs>
              <w:tab w:val="right" w:leader="dot" w:pos="9345"/>
            </w:tabs>
            <w:rPr>
              <w:noProof/>
              <w:color w:val="auto"/>
              <w:sz w:val="22"/>
              <w:szCs w:val="22"/>
              <w:lang w:eastAsia="ru-RU"/>
            </w:rPr>
          </w:pPr>
          <w:hyperlink w:anchor="_Toc535950884" w:history="1">
            <w:r w:rsidR="004E1277" w:rsidRPr="00800952">
              <w:rPr>
                <w:rStyle w:val="affffc"/>
                <w:noProof/>
              </w:rPr>
              <w:t>3.2. Написание библиотеки.</w:t>
            </w:r>
            <w:r w:rsidR="004E1277">
              <w:rPr>
                <w:noProof/>
                <w:webHidden/>
              </w:rPr>
              <w:tab/>
            </w:r>
            <w:r w:rsidR="004E1277">
              <w:rPr>
                <w:noProof/>
                <w:webHidden/>
              </w:rPr>
              <w:fldChar w:fldCharType="begin"/>
            </w:r>
            <w:r w:rsidR="004E1277">
              <w:rPr>
                <w:noProof/>
                <w:webHidden/>
              </w:rPr>
              <w:instrText xml:space="preserve"> PAGEREF _Toc535950884 \h </w:instrText>
            </w:r>
            <w:r w:rsidR="004E1277">
              <w:rPr>
                <w:noProof/>
                <w:webHidden/>
              </w:rPr>
            </w:r>
            <w:r w:rsidR="004E1277">
              <w:rPr>
                <w:noProof/>
                <w:webHidden/>
              </w:rPr>
              <w:fldChar w:fldCharType="separate"/>
            </w:r>
            <w:r w:rsidR="004E1277">
              <w:rPr>
                <w:noProof/>
                <w:webHidden/>
              </w:rPr>
              <w:t>7</w:t>
            </w:r>
            <w:r w:rsidR="004E1277">
              <w:rPr>
                <w:noProof/>
                <w:webHidden/>
              </w:rPr>
              <w:fldChar w:fldCharType="end"/>
            </w:r>
          </w:hyperlink>
        </w:p>
        <w:p w14:paraId="39CD2456" w14:textId="6723668B" w:rsidR="004E1277" w:rsidRDefault="00D41C6C">
          <w:pPr>
            <w:pStyle w:val="3a"/>
            <w:tabs>
              <w:tab w:val="right" w:leader="dot" w:pos="9345"/>
            </w:tabs>
            <w:rPr>
              <w:noProof/>
              <w:color w:val="auto"/>
              <w:sz w:val="22"/>
              <w:szCs w:val="22"/>
              <w:lang w:eastAsia="ru-RU"/>
            </w:rPr>
          </w:pPr>
          <w:hyperlink w:anchor="_Toc535950885" w:history="1">
            <w:r w:rsidR="004E1277" w:rsidRPr="00800952">
              <w:rPr>
                <w:rStyle w:val="affffc"/>
                <w:noProof/>
              </w:rPr>
              <w:t>3.2.1. Навигационная матрица</w:t>
            </w:r>
            <w:r w:rsidR="004E1277">
              <w:rPr>
                <w:noProof/>
                <w:webHidden/>
              </w:rPr>
              <w:tab/>
            </w:r>
            <w:r w:rsidR="004E1277">
              <w:rPr>
                <w:noProof/>
                <w:webHidden/>
              </w:rPr>
              <w:fldChar w:fldCharType="begin"/>
            </w:r>
            <w:r w:rsidR="004E1277">
              <w:rPr>
                <w:noProof/>
                <w:webHidden/>
              </w:rPr>
              <w:instrText xml:space="preserve"> PAGEREF _Toc535950885 \h </w:instrText>
            </w:r>
            <w:r w:rsidR="004E1277">
              <w:rPr>
                <w:noProof/>
                <w:webHidden/>
              </w:rPr>
            </w:r>
            <w:r w:rsidR="004E1277">
              <w:rPr>
                <w:noProof/>
                <w:webHidden/>
              </w:rPr>
              <w:fldChar w:fldCharType="separate"/>
            </w:r>
            <w:r w:rsidR="004E1277">
              <w:rPr>
                <w:noProof/>
                <w:webHidden/>
              </w:rPr>
              <w:t>8</w:t>
            </w:r>
            <w:r w:rsidR="004E1277">
              <w:rPr>
                <w:noProof/>
                <w:webHidden/>
              </w:rPr>
              <w:fldChar w:fldCharType="end"/>
            </w:r>
          </w:hyperlink>
        </w:p>
        <w:p w14:paraId="0DF7C146" w14:textId="315F1195" w:rsidR="004E1277" w:rsidRDefault="00D41C6C">
          <w:pPr>
            <w:pStyle w:val="3a"/>
            <w:tabs>
              <w:tab w:val="right" w:leader="dot" w:pos="9345"/>
            </w:tabs>
            <w:rPr>
              <w:noProof/>
              <w:color w:val="auto"/>
              <w:sz w:val="22"/>
              <w:szCs w:val="22"/>
              <w:lang w:eastAsia="ru-RU"/>
            </w:rPr>
          </w:pPr>
          <w:hyperlink w:anchor="_Toc535950886" w:history="1">
            <w:r w:rsidR="004E1277" w:rsidRPr="00800952">
              <w:rPr>
                <w:rStyle w:val="affffc"/>
                <w:noProof/>
              </w:rPr>
              <w:t>3.2.2. Функция перевода символов</w:t>
            </w:r>
            <w:r w:rsidR="004E1277">
              <w:rPr>
                <w:noProof/>
                <w:webHidden/>
              </w:rPr>
              <w:tab/>
            </w:r>
            <w:r w:rsidR="004E1277">
              <w:rPr>
                <w:noProof/>
                <w:webHidden/>
              </w:rPr>
              <w:fldChar w:fldCharType="begin"/>
            </w:r>
            <w:r w:rsidR="004E1277">
              <w:rPr>
                <w:noProof/>
                <w:webHidden/>
              </w:rPr>
              <w:instrText xml:space="preserve"> PAGEREF _Toc535950886 \h </w:instrText>
            </w:r>
            <w:r w:rsidR="004E1277">
              <w:rPr>
                <w:noProof/>
                <w:webHidden/>
              </w:rPr>
            </w:r>
            <w:r w:rsidR="004E1277">
              <w:rPr>
                <w:noProof/>
                <w:webHidden/>
              </w:rPr>
              <w:fldChar w:fldCharType="separate"/>
            </w:r>
            <w:r w:rsidR="004E1277">
              <w:rPr>
                <w:noProof/>
                <w:webHidden/>
              </w:rPr>
              <w:t>8</w:t>
            </w:r>
            <w:r w:rsidR="004E1277">
              <w:rPr>
                <w:noProof/>
                <w:webHidden/>
              </w:rPr>
              <w:fldChar w:fldCharType="end"/>
            </w:r>
          </w:hyperlink>
        </w:p>
        <w:p w14:paraId="74BE5F96" w14:textId="4FF5C37E" w:rsidR="004E1277" w:rsidRDefault="00D41C6C">
          <w:pPr>
            <w:pStyle w:val="3a"/>
            <w:tabs>
              <w:tab w:val="right" w:leader="dot" w:pos="9345"/>
            </w:tabs>
            <w:rPr>
              <w:noProof/>
              <w:color w:val="auto"/>
              <w:sz w:val="22"/>
              <w:szCs w:val="22"/>
              <w:lang w:eastAsia="ru-RU"/>
            </w:rPr>
          </w:pPr>
          <w:hyperlink w:anchor="_Toc535950887" w:history="1">
            <w:r w:rsidR="004E1277" w:rsidRPr="00800952">
              <w:rPr>
                <w:rStyle w:val="affffc"/>
                <w:noProof/>
              </w:rPr>
              <w:t>3.2.3. Функция перевода предложений</w:t>
            </w:r>
            <w:r w:rsidR="004E1277">
              <w:rPr>
                <w:noProof/>
                <w:webHidden/>
              </w:rPr>
              <w:tab/>
            </w:r>
            <w:r w:rsidR="004E1277">
              <w:rPr>
                <w:noProof/>
                <w:webHidden/>
              </w:rPr>
              <w:fldChar w:fldCharType="begin"/>
            </w:r>
            <w:r w:rsidR="004E1277">
              <w:rPr>
                <w:noProof/>
                <w:webHidden/>
              </w:rPr>
              <w:instrText xml:space="preserve"> PAGEREF _Toc535950887 \h </w:instrText>
            </w:r>
            <w:r w:rsidR="004E1277">
              <w:rPr>
                <w:noProof/>
                <w:webHidden/>
              </w:rPr>
            </w:r>
            <w:r w:rsidR="004E1277">
              <w:rPr>
                <w:noProof/>
                <w:webHidden/>
              </w:rPr>
              <w:fldChar w:fldCharType="separate"/>
            </w:r>
            <w:r w:rsidR="004E1277">
              <w:rPr>
                <w:noProof/>
                <w:webHidden/>
              </w:rPr>
              <w:t>8</w:t>
            </w:r>
            <w:r w:rsidR="004E1277">
              <w:rPr>
                <w:noProof/>
                <w:webHidden/>
              </w:rPr>
              <w:fldChar w:fldCharType="end"/>
            </w:r>
          </w:hyperlink>
        </w:p>
        <w:p w14:paraId="4665F06F" w14:textId="618E2061" w:rsidR="004E1277" w:rsidRDefault="00D41C6C">
          <w:pPr>
            <w:pStyle w:val="2f"/>
            <w:tabs>
              <w:tab w:val="right" w:leader="dot" w:pos="9345"/>
            </w:tabs>
            <w:rPr>
              <w:noProof/>
              <w:color w:val="auto"/>
              <w:sz w:val="22"/>
              <w:szCs w:val="22"/>
              <w:lang w:eastAsia="ru-RU"/>
            </w:rPr>
          </w:pPr>
          <w:hyperlink w:anchor="_Toc535950888" w:history="1">
            <w:r w:rsidR="004E1277" w:rsidRPr="00800952">
              <w:rPr>
                <w:rStyle w:val="affffc"/>
                <w:noProof/>
              </w:rPr>
              <w:t xml:space="preserve">3.3. Создание </w:t>
            </w:r>
            <w:r w:rsidR="004E1277" w:rsidRPr="00800952">
              <w:rPr>
                <w:rStyle w:val="affffc"/>
                <w:noProof/>
                <w:lang w:val="en-US"/>
              </w:rPr>
              <w:t>Android</w:t>
            </w:r>
            <w:r w:rsidR="004E1277" w:rsidRPr="00800952">
              <w:rPr>
                <w:rStyle w:val="affffc"/>
                <w:noProof/>
              </w:rPr>
              <w:t>-приложения</w:t>
            </w:r>
            <w:r w:rsidR="004E1277">
              <w:rPr>
                <w:noProof/>
                <w:webHidden/>
              </w:rPr>
              <w:tab/>
            </w:r>
            <w:r w:rsidR="004E1277">
              <w:rPr>
                <w:noProof/>
                <w:webHidden/>
              </w:rPr>
              <w:fldChar w:fldCharType="begin"/>
            </w:r>
            <w:r w:rsidR="004E1277">
              <w:rPr>
                <w:noProof/>
                <w:webHidden/>
              </w:rPr>
              <w:instrText xml:space="preserve"> PAGEREF _Toc535950888 \h </w:instrText>
            </w:r>
            <w:r w:rsidR="004E1277">
              <w:rPr>
                <w:noProof/>
                <w:webHidden/>
              </w:rPr>
            </w:r>
            <w:r w:rsidR="004E1277">
              <w:rPr>
                <w:noProof/>
                <w:webHidden/>
              </w:rPr>
              <w:fldChar w:fldCharType="separate"/>
            </w:r>
            <w:r w:rsidR="004E1277">
              <w:rPr>
                <w:noProof/>
                <w:webHidden/>
              </w:rPr>
              <w:t>9</w:t>
            </w:r>
            <w:r w:rsidR="004E1277">
              <w:rPr>
                <w:noProof/>
                <w:webHidden/>
              </w:rPr>
              <w:fldChar w:fldCharType="end"/>
            </w:r>
          </w:hyperlink>
        </w:p>
        <w:p w14:paraId="4FC59E60" w14:textId="6B3C6450" w:rsidR="004E1277" w:rsidRDefault="00D41C6C">
          <w:pPr>
            <w:pStyle w:val="3a"/>
            <w:tabs>
              <w:tab w:val="right" w:leader="dot" w:pos="9345"/>
            </w:tabs>
            <w:rPr>
              <w:noProof/>
              <w:color w:val="auto"/>
              <w:sz w:val="22"/>
              <w:szCs w:val="22"/>
              <w:lang w:eastAsia="ru-RU"/>
            </w:rPr>
          </w:pPr>
          <w:hyperlink w:anchor="_Toc535950889" w:history="1">
            <w:r w:rsidR="004E1277" w:rsidRPr="00800952">
              <w:rPr>
                <w:rStyle w:val="affffc"/>
                <w:noProof/>
              </w:rPr>
              <w:t>3.3.1 Управление посредством ввода текста</w:t>
            </w:r>
            <w:r w:rsidR="004E1277">
              <w:rPr>
                <w:noProof/>
                <w:webHidden/>
              </w:rPr>
              <w:tab/>
            </w:r>
            <w:r w:rsidR="004E1277">
              <w:rPr>
                <w:noProof/>
                <w:webHidden/>
              </w:rPr>
              <w:fldChar w:fldCharType="begin"/>
            </w:r>
            <w:r w:rsidR="004E1277">
              <w:rPr>
                <w:noProof/>
                <w:webHidden/>
              </w:rPr>
              <w:instrText xml:space="preserve"> PAGEREF _Toc535950889 \h </w:instrText>
            </w:r>
            <w:r w:rsidR="004E1277">
              <w:rPr>
                <w:noProof/>
                <w:webHidden/>
              </w:rPr>
            </w:r>
            <w:r w:rsidR="004E1277">
              <w:rPr>
                <w:noProof/>
                <w:webHidden/>
              </w:rPr>
              <w:fldChar w:fldCharType="separate"/>
            </w:r>
            <w:r w:rsidR="004E1277">
              <w:rPr>
                <w:noProof/>
                <w:webHidden/>
              </w:rPr>
              <w:t>9</w:t>
            </w:r>
            <w:r w:rsidR="004E1277">
              <w:rPr>
                <w:noProof/>
                <w:webHidden/>
              </w:rPr>
              <w:fldChar w:fldCharType="end"/>
            </w:r>
          </w:hyperlink>
        </w:p>
        <w:p w14:paraId="6B59B0B9" w14:textId="0CDAB0BF" w:rsidR="004E1277" w:rsidRDefault="00D41C6C">
          <w:pPr>
            <w:pStyle w:val="3a"/>
            <w:tabs>
              <w:tab w:val="right" w:leader="dot" w:pos="9345"/>
            </w:tabs>
            <w:rPr>
              <w:noProof/>
              <w:color w:val="auto"/>
              <w:sz w:val="22"/>
              <w:szCs w:val="22"/>
              <w:lang w:eastAsia="ru-RU"/>
            </w:rPr>
          </w:pPr>
          <w:hyperlink w:anchor="_Toc535950890" w:history="1">
            <w:r w:rsidR="004E1277" w:rsidRPr="00800952">
              <w:rPr>
                <w:rStyle w:val="affffc"/>
                <w:noProof/>
              </w:rPr>
              <w:t>3.3.2. Управление посредством распознавания речи</w:t>
            </w:r>
            <w:r w:rsidR="004E1277">
              <w:rPr>
                <w:noProof/>
                <w:webHidden/>
              </w:rPr>
              <w:tab/>
            </w:r>
            <w:r w:rsidR="004E1277">
              <w:rPr>
                <w:noProof/>
                <w:webHidden/>
              </w:rPr>
              <w:fldChar w:fldCharType="begin"/>
            </w:r>
            <w:r w:rsidR="004E1277">
              <w:rPr>
                <w:noProof/>
                <w:webHidden/>
              </w:rPr>
              <w:instrText xml:space="preserve"> PAGEREF _Toc535950890 \h </w:instrText>
            </w:r>
            <w:r w:rsidR="004E1277">
              <w:rPr>
                <w:noProof/>
                <w:webHidden/>
              </w:rPr>
            </w:r>
            <w:r w:rsidR="004E1277">
              <w:rPr>
                <w:noProof/>
                <w:webHidden/>
              </w:rPr>
              <w:fldChar w:fldCharType="separate"/>
            </w:r>
            <w:r w:rsidR="004E1277">
              <w:rPr>
                <w:noProof/>
                <w:webHidden/>
              </w:rPr>
              <w:t>9</w:t>
            </w:r>
            <w:r w:rsidR="004E1277">
              <w:rPr>
                <w:noProof/>
                <w:webHidden/>
              </w:rPr>
              <w:fldChar w:fldCharType="end"/>
            </w:r>
          </w:hyperlink>
        </w:p>
        <w:p w14:paraId="6ADD9FF7" w14:textId="786839CA" w:rsidR="004E1277" w:rsidRDefault="00D41C6C">
          <w:pPr>
            <w:pStyle w:val="3a"/>
            <w:tabs>
              <w:tab w:val="right" w:leader="dot" w:pos="9345"/>
            </w:tabs>
            <w:rPr>
              <w:noProof/>
              <w:color w:val="auto"/>
              <w:sz w:val="22"/>
              <w:szCs w:val="22"/>
              <w:lang w:eastAsia="ru-RU"/>
            </w:rPr>
          </w:pPr>
          <w:hyperlink w:anchor="_Toc535950891" w:history="1">
            <w:r w:rsidR="004E1277" w:rsidRPr="00800952">
              <w:rPr>
                <w:rStyle w:val="affffc"/>
                <w:noProof/>
              </w:rPr>
              <w:t>3.3.3. Ручной режим управления</w:t>
            </w:r>
            <w:r w:rsidR="004E1277">
              <w:rPr>
                <w:noProof/>
                <w:webHidden/>
              </w:rPr>
              <w:tab/>
            </w:r>
            <w:r w:rsidR="004E1277">
              <w:rPr>
                <w:noProof/>
                <w:webHidden/>
              </w:rPr>
              <w:fldChar w:fldCharType="begin"/>
            </w:r>
            <w:r w:rsidR="004E1277">
              <w:rPr>
                <w:noProof/>
                <w:webHidden/>
              </w:rPr>
              <w:instrText xml:space="preserve"> PAGEREF _Toc535950891 \h </w:instrText>
            </w:r>
            <w:r w:rsidR="004E1277">
              <w:rPr>
                <w:noProof/>
                <w:webHidden/>
              </w:rPr>
            </w:r>
            <w:r w:rsidR="004E1277">
              <w:rPr>
                <w:noProof/>
                <w:webHidden/>
              </w:rPr>
              <w:fldChar w:fldCharType="separate"/>
            </w:r>
            <w:r w:rsidR="004E1277">
              <w:rPr>
                <w:noProof/>
                <w:webHidden/>
              </w:rPr>
              <w:t>10</w:t>
            </w:r>
            <w:r w:rsidR="004E1277">
              <w:rPr>
                <w:noProof/>
                <w:webHidden/>
              </w:rPr>
              <w:fldChar w:fldCharType="end"/>
            </w:r>
          </w:hyperlink>
        </w:p>
        <w:p w14:paraId="534EC32F" w14:textId="667C5B69" w:rsidR="004E1277" w:rsidRDefault="00D41C6C">
          <w:pPr>
            <w:pStyle w:val="3a"/>
            <w:tabs>
              <w:tab w:val="right" w:leader="dot" w:pos="9345"/>
            </w:tabs>
            <w:rPr>
              <w:noProof/>
              <w:color w:val="auto"/>
              <w:sz w:val="22"/>
              <w:szCs w:val="22"/>
              <w:lang w:eastAsia="ru-RU"/>
            </w:rPr>
          </w:pPr>
          <w:hyperlink w:anchor="_Toc535950892" w:history="1">
            <w:r w:rsidR="004E1277" w:rsidRPr="00800952">
              <w:rPr>
                <w:rStyle w:val="affffc"/>
                <w:noProof/>
              </w:rPr>
              <w:t>3.3.4. Локализация приложения</w:t>
            </w:r>
            <w:r w:rsidR="004E1277">
              <w:rPr>
                <w:noProof/>
                <w:webHidden/>
              </w:rPr>
              <w:tab/>
            </w:r>
            <w:r w:rsidR="004E1277">
              <w:rPr>
                <w:noProof/>
                <w:webHidden/>
              </w:rPr>
              <w:fldChar w:fldCharType="begin"/>
            </w:r>
            <w:r w:rsidR="004E1277">
              <w:rPr>
                <w:noProof/>
                <w:webHidden/>
              </w:rPr>
              <w:instrText xml:space="preserve"> PAGEREF _Toc535950892 \h </w:instrText>
            </w:r>
            <w:r w:rsidR="004E1277">
              <w:rPr>
                <w:noProof/>
                <w:webHidden/>
              </w:rPr>
            </w:r>
            <w:r w:rsidR="004E1277">
              <w:rPr>
                <w:noProof/>
                <w:webHidden/>
              </w:rPr>
              <w:fldChar w:fldCharType="separate"/>
            </w:r>
            <w:r w:rsidR="004E1277">
              <w:rPr>
                <w:noProof/>
                <w:webHidden/>
              </w:rPr>
              <w:t>10</w:t>
            </w:r>
            <w:r w:rsidR="004E1277">
              <w:rPr>
                <w:noProof/>
                <w:webHidden/>
              </w:rPr>
              <w:fldChar w:fldCharType="end"/>
            </w:r>
          </w:hyperlink>
        </w:p>
        <w:p w14:paraId="0FA2D70A" w14:textId="6184A6B0" w:rsidR="004E1277" w:rsidRDefault="00D41C6C">
          <w:pPr>
            <w:pStyle w:val="2f"/>
            <w:tabs>
              <w:tab w:val="right" w:leader="dot" w:pos="9345"/>
            </w:tabs>
            <w:rPr>
              <w:noProof/>
              <w:color w:val="auto"/>
              <w:sz w:val="22"/>
              <w:szCs w:val="22"/>
              <w:lang w:eastAsia="ru-RU"/>
            </w:rPr>
          </w:pPr>
          <w:hyperlink w:anchor="_Toc535950893" w:history="1">
            <w:r w:rsidR="004E1277" w:rsidRPr="00800952">
              <w:rPr>
                <w:rStyle w:val="affffc"/>
                <w:noProof/>
              </w:rPr>
              <w:t>3.4. Реализация передачи данных</w:t>
            </w:r>
            <w:r w:rsidR="004E1277">
              <w:rPr>
                <w:noProof/>
                <w:webHidden/>
              </w:rPr>
              <w:tab/>
            </w:r>
            <w:r w:rsidR="004E1277">
              <w:rPr>
                <w:noProof/>
                <w:webHidden/>
              </w:rPr>
              <w:fldChar w:fldCharType="begin"/>
            </w:r>
            <w:r w:rsidR="004E1277">
              <w:rPr>
                <w:noProof/>
                <w:webHidden/>
              </w:rPr>
              <w:instrText xml:space="preserve"> PAGEREF _Toc535950893 \h </w:instrText>
            </w:r>
            <w:r w:rsidR="004E1277">
              <w:rPr>
                <w:noProof/>
                <w:webHidden/>
              </w:rPr>
            </w:r>
            <w:r w:rsidR="004E1277">
              <w:rPr>
                <w:noProof/>
                <w:webHidden/>
              </w:rPr>
              <w:fldChar w:fldCharType="separate"/>
            </w:r>
            <w:r w:rsidR="004E1277">
              <w:rPr>
                <w:noProof/>
                <w:webHidden/>
              </w:rPr>
              <w:t>10</w:t>
            </w:r>
            <w:r w:rsidR="004E1277">
              <w:rPr>
                <w:noProof/>
                <w:webHidden/>
              </w:rPr>
              <w:fldChar w:fldCharType="end"/>
            </w:r>
          </w:hyperlink>
        </w:p>
        <w:p w14:paraId="752062DC" w14:textId="2657FAAA" w:rsidR="004E1277" w:rsidRDefault="00D41C6C">
          <w:pPr>
            <w:pStyle w:val="3a"/>
            <w:tabs>
              <w:tab w:val="right" w:leader="dot" w:pos="9345"/>
            </w:tabs>
            <w:rPr>
              <w:noProof/>
              <w:color w:val="auto"/>
              <w:sz w:val="22"/>
              <w:szCs w:val="22"/>
              <w:lang w:eastAsia="ru-RU"/>
            </w:rPr>
          </w:pPr>
          <w:hyperlink w:anchor="_Toc535950894" w:history="1">
            <w:r w:rsidR="004E1277" w:rsidRPr="00800952">
              <w:rPr>
                <w:rStyle w:val="affffc"/>
                <w:noProof/>
              </w:rPr>
              <w:t xml:space="preserve">3.4.1. Реализация со стороны </w:t>
            </w:r>
            <w:r w:rsidR="004E1277" w:rsidRPr="00800952">
              <w:rPr>
                <w:rStyle w:val="affffc"/>
                <w:noProof/>
                <w:lang w:val="en-US"/>
              </w:rPr>
              <w:t>Android</w:t>
            </w:r>
            <w:r w:rsidR="004E1277" w:rsidRPr="00800952">
              <w:rPr>
                <w:rStyle w:val="affffc"/>
                <w:noProof/>
              </w:rPr>
              <w:t>-приложения.</w:t>
            </w:r>
            <w:r w:rsidR="004E1277">
              <w:rPr>
                <w:noProof/>
                <w:webHidden/>
              </w:rPr>
              <w:tab/>
            </w:r>
            <w:r w:rsidR="004E1277">
              <w:rPr>
                <w:noProof/>
                <w:webHidden/>
              </w:rPr>
              <w:fldChar w:fldCharType="begin"/>
            </w:r>
            <w:r w:rsidR="004E1277">
              <w:rPr>
                <w:noProof/>
                <w:webHidden/>
              </w:rPr>
              <w:instrText xml:space="preserve"> PAGEREF _Toc535950894 \h </w:instrText>
            </w:r>
            <w:r w:rsidR="004E1277">
              <w:rPr>
                <w:noProof/>
                <w:webHidden/>
              </w:rPr>
            </w:r>
            <w:r w:rsidR="004E1277">
              <w:rPr>
                <w:noProof/>
                <w:webHidden/>
              </w:rPr>
              <w:fldChar w:fldCharType="separate"/>
            </w:r>
            <w:r w:rsidR="004E1277">
              <w:rPr>
                <w:noProof/>
                <w:webHidden/>
              </w:rPr>
              <w:t>10</w:t>
            </w:r>
            <w:r w:rsidR="004E1277">
              <w:rPr>
                <w:noProof/>
                <w:webHidden/>
              </w:rPr>
              <w:fldChar w:fldCharType="end"/>
            </w:r>
          </w:hyperlink>
        </w:p>
        <w:p w14:paraId="767D9604" w14:textId="37FC8A52" w:rsidR="004E1277" w:rsidRDefault="00D41C6C">
          <w:pPr>
            <w:pStyle w:val="3a"/>
            <w:tabs>
              <w:tab w:val="right" w:leader="dot" w:pos="9345"/>
            </w:tabs>
            <w:rPr>
              <w:noProof/>
              <w:color w:val="auto"/>
              <w:sz w:val="22"/>
              <w:szCs w:val="22"/>
              <w:lang w:eastAsia="ru-RU"/>
            </w:rPr>
          </w:pPr>
          <w:hyperlink w:anchor="_Toc535950895" w:history="1">
            <w:r w:rsidR="004E1277" w:rsidRPr="00800952">
              <w:rPr>
                <w:rStyle w:val="affffc"/>
                <w:noProof/>
              </w:rPr>
              <w:t>3.4.2. Реализация со стороны микроконтроллера</w:t>
            </w:r>
            <w:r w:rsidR="004E1277">
              <w:rPr>
                <w:noProof/>
                <w:webHidden/>
              </w:rPr>
              <w:tab/>
            </w:r>
            <w:r w:rsidR="004E1277">
              <w:rPr>
                <w:noProof/>
                <w:webHidden/>
              </w:rPr>
              <w:fldChar w:fldCharType="begin"/>
            </w:r>
            <w:r w:rsidR="004E1277">
              <w:rPr>
                <w:noProof/>
                <w:webHidden/>
              </w:rPr>
              <w:instrText xml:space="preserve"> PAGEREF _Toc535950895 \h </w:instrText>
            </w:r>
            <w:r w:rsidR="004E1277">
              <w:rPr>
                <w:noProof/>
                <w:webHidden/>
              </w:rPr>
            </w:r>
            <w:r w:rsidR="004E1277">
              <w:rPr>
                <w:noProof/>
                <w:webHidden/>
              </w:rPr>
              <w:fldChar w:fldCharType="separate"/>
            </w:r>
            <w:r w:rsidR="004E1277">
              <w:rPr>
                <w:noProof/>
                <w:webHidden/>
              </w:rPr>
              <w:t>12</w:t>
            </w:r>
            <w:r w:rsidR="004E1277">
              <w:rPr>
                <w:noProof/>
                <w:webHidden/>
              </w:rPr>
              <w:fldChar w:fldCharType="end"/>
            </w:r>
          </w:hyperlink>
        </w:p>
        <w:p w14:paraId="4AF120A6" w14:textId="0CE7D48D" w:rsidR="004E1277" w:rsidRDefault="00D41C6C">
          <w:pPr>
            <w:pStyle w:val="13"/>
            <w:tabs>
              <w:tab w:val="right" w:leader="dot" w:pos="9345"/>
            </w:tabs>
            <w:rPr>
              <w:noProof/>
              <w:color w:val="auto"/>
              <w:sz w:val="22"/>
              <w:szCs w:val="22"/>
              <w:lang w:eastAsia="ru-RU"/>
            </w:rPr>
          </w:pPr>
          <w:hyperlink w:anchor="_Toc535950896" w:history="1">
            <w:r w:rsidR="004E1277" w:rsidRPr="00800952">
              <w:rPr>
                <w:rStyle w:val="affffc"/>
                <w:noProof/>
              </w:rPr>
              <w:t>Заключение</w:t>
            </w:r>
            <w:r w:rsidR="004E1277">
              <w:rPr>
                <w:noProof/>
                <w:webHidden/>
              </w:rPr>
              <w:tab/>
            </w:r>
            <w:r w:rsidR="004E1277">
              <w:rPr>
                <w:noProof/>
                <w:webHidden/>
              </w:rPr>
              <w:fldChar w:fldCharType="begin"/>
            </w:r>
            <w:r w:rsidR="004E1277">
              <w:rPr>
                <w:noProof/>
                <w:webHidden/>
              </w:rPr>
              <w:instrText xml:space="preserve"> PAGEREF _Toc535950896 \h </w:instrText>
            </w:r>
            <w:r w:rsidR="004E1277">
              <w:rPr>
                <w:noProof/>
                <w:webHidden/>
              </w:rPr>
            </w:r>
            <w:r w:rsidR="004E1277">
              <w:rPr>
                <w:noProof/>
                <w:webHidden/>
              </w:rPr>
              <w:fldChar w:fldCharType="separate"/>
            </w:r>
            <w:r w:rsidR="004E1277">
              <w:rPr>
                <w:noProof/>
                <w:webHidden/>
              </w:rPr>
              <w:t>14</w:t>
            </w:r>
            <w:r w:rsidR="004E1277">
              <w:rPr>
                <w:noProof/>
                <w:webHidden/>
              </w:rPr>
              <w:fldChar w:fldCharType="end"/>
            </w:r>
          </w:hyperlink>
        </w:p>
        <w:p w14:paraId="1F7E4A43" w14:textId="7098A686" w:rsidR="004E1277" w:rsidRDefault="00D41C6C">
          <w:pPr>
            <w:pStyle w:val="13"/>
            <w:tabs>
              <w:tab w:val="right" w:leader="dot" w:pos="9345"/>
            </w:tabs>
            <w:rPr>
              <w:noProof/>
              <w:color w:val="auto"/>
              <w:sz w:val="22"/>
              <w:szCs w:val="22"/>
              <w:lang w:eastAsia="ru-RU"/>
            </w:rPr>
          </w:pPr>
          <w:hyperlink w:anchor="_Toc535950897" w:history="1">
            <w:r w:rsidR="004E1277" w:rsidRPr="00800952">
              <w:rPr>
                <w:rStyle w:val="affffc"/>
                <w:noProof/>
              </w:rPr>
              <w:t>Список литературы</w:t>
            </w:r>
            <w:r w:rsidR="004E1277">
              <w:rPr>
                <w:noProof/>
                <w:webHidden/>
              </w:rPr>
              <w:tab/>
            </w:r>
            <w:r w:rsidR="004E1277">
              <w:rPr>
                <w:noProof/>
                <w:webHidden/>
              </w:rPr>
              <w:fldChar w:fldCharType="begin"/>
            </w:r>
            <w:r w:rsidR="004E1277">
              <w:rPr>
                <w:noProof/>
                <w:webHidden/>
              </w:rPr>
              <w:instrText xml:space="preserve"> PAGEREF _Toc535950897 \h </w:instrText>
            </w:r>
            <w:r w:rsidR="004E1277">
              <w:rPr>
                <w:noProof/>
                <w:webHidden/>
              </w:rPr>
            </w:r>
            <w:r w:rsidR="004E1277">
              <w:rPr>
                <w:noProof/>
                <w:webHidden/>
              </w:rPr>
              <w:fldChar w:fldCharType="separate"/>
            </w:r>
            <w:r w:rsidR="004E1277">
              <w:rPr>
                <w:noProof/>
                <w:webHidden/>
              </w:rPr>
              <w:t>15</w:t>
            </w:r>
            <w:r w:rsidR="004E1277">
              <w:rPr>
                <w:noProof/>
                <w:webHidden/>
              </w:rPr>
              <w:fldChar w:fldCharType="end"/>
            </w:r>
          </w:hyperlink>
        </w:p>
        <w:p w14:paraId="4AF3AA88" w14:textId="54737FC3" w:rsidR="004E1277" w:rsidRDefault="00D41C6C">
          <w:pPr>
            <w:pStyle w:val="13"/>
            <w:tabs>
              <w:tab w:val="right" w:leader="dot" w:pos="9345"/>
            </w:tabs>
            <w:rPr>
              <w:noProof/>
              <w:color w:val="auto"/>
              <w:sz w:val="22"/>
              <w:szCs w:val="22"/>
              <w:lang w:eastAsia="ru-RU"/>
            </w:rPr>
          </w:pPr>
          <w:hyperlink w:anchor="_Toc535950898" w:history="1">
            <w:r w:rsidR="004E1277" w:rsidRPr="00800952">
              <w:rPr>
                <w:rStyle w:val="affffc"/>
                <w:noProof/>
              </w:rPr>
              <w:t>Приложение</w:t>
            </w:r>
            <w:r w:rsidR="004E1277">
              <w:rPr>
                <w:noProof/>
                <w:webHidden/>
              </w:rPr>
              <w:tab/>
            </w:r>
            <w:r w:rsidR="004E1277">
              <w:rPr>
                <w:noProof/>
                <w:webHidden/>
              </w:rPr>
              <w:fldChar w:fldCharType="begin"/>
            </w:r>
            <w:r w:rsidR="004E1277">
              <w:rPr>
                <w:noProof/>
                <w:webHidden/>
              </w:rPr>
              <w:instrText xml:space="preserve"> PAGEREF _Toc535950898 \h </w:instrText>
            </w:r>
            <w:r w:rsidR="004E1277">
              <w:rPr>
                <w:noProof/>
                <w:webHidden/>
              </w:rPr>
            </w:r>
            <w:r w:rsidR="004E1277">
              <w:rPr>
                <w:noProof/>
                <w:webHidden/>
              </w:rPr>
              <w:fldChar w:fldCharType="separate"/>
            </w:r>
            <w:r w:rsidR="004E1277">
              <w:rPr>
                <w:noProof/>
                <w:webHidden/>
              </w:rPr>
              <w:t>16</w:t>
            </w:r>
            <w:r w:rsidR="004E1277">
              <w:rPr>
                <w:noProof/>
                <w:webHidden/>
              </w:rPr>
              <w:fldChar w:fldCharType="end"/>
            </w:r>
          </w:hyperlink>
        </w:p>
        <w:p w14:paraId="17475D1C" w14:textId="03670204"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0" w:name="_Toc508127618"/>
      <w:bookmarkStart w:id="1" w:name="_Toc535950867"/>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E64445">
      <w:pPr>
        <w:pStyle w:val="1"/>
      </w:pPr>
      <w:bookmarkStart w:id="2" w:name="_Toc508127619"/>
      <w:bookmarkStart w:id="3" w:name="_Toc535950868"/>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E64445">
      <w:pPr>
        <w:pStyle w:val="21"/>
      </w:pPr>
      <w:bookmarkStart w:id="4" w:name="_Toc535950869"/>
      <w:r>
        <w:t xml:space="preserve">1.1.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5" w:name="_Toc535950870"/>
      <w:r w:rsidRPr="00B43A18">
        <w:t>1.2</w:t>
      </w:r>
      <w:r w:rsidR="00F4746C">
        <w:t>.</w:t>
      </w:r>
      <w:r w:rsidRPr="00B43A18">
        <w:t xml:space="preserve"> Изучение языка жестов</w:t>
      </w:r>
      <w:bookmarkEnd w:id="5"/>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6" w:name="_Toc535950871"/>
      <w:r>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lastRenderedPageBreak/>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7" w:name="_Toc535950872"/>
      <w:r>
        <w:t>1.4</w:t>
      </w:r>
      <w:r w:rsidR="00F4746C">
        <w:t>.</w:t>
      </w:r>
      <w:r w:rsidR="009B299D">
        <w:t xml:space="preserve"> </w:t>
      </w:r>
      <w:r w:rsidR="006569F4" w:rsidRPr="00E64445">
        <w:t>Разработка чертежа</w:t>
      </w:r>
      <w:r w:rsidR="009B299D" w:rsidRPr="00E64445">
        <w:t xml:space="preserve"> манипулятор</w:t>
      </w:r>
      <w:r w:rsidR="006569F4" w:rsidRPr="00E64445">
        <w:t>а</w:t>
      </w:r>
      <w:bookmarkEnd w:id="7"/>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E64445" w:rsidRDefault="00B6407D" w:rsidP="00E64445">
      <w:pPr>
        <w:pStyle w:val="1"/>
      </w:pPr>
      <w:bookmarkStart w:id="8" w:name="_Toc535950873"/>
      <w:r w:rsidRPr="00E64445">
        <w:t>Глава 2. Сборка м</w:t>
      </w:r>
      <w:r w:rsidR="003E7681" w:rsidRPr="00E64445">
        <w:t>одели</w:t>
      </w:r>
      <w:bookmarkEnd w:id="8"/>
    </w:p>
    <w:p w14:paraId="6B7374FD" w14:textId="4D157AE8" w:rsidR="00DE720B" w:rsidRPr="00E64445" w:rsidRDefault="001F63B1" w:rsidP="00E64445">
      <w:pPr>
        <w:pStyle w:val="21"/>
      </w:pPr>
      <w:bookmarkStart w:id="9" w:name="_Toc535950874"/>
      <w:r>
        <w:t>2</w:t>
      </w:r>
      <w:r w:rsidR="00A21E4F" w:rsidRPr="00E64445">
        <w:t>.1</w:t>
      </w:r>
      <w:r w:rsidR="00F4746C" w:rsidRPr="00E64445">
        <w:t>.</w:t>
      </w:r>
      <w:r w:rsidR="00A21E4F" w:rsidRPr="00E64445">
        <w:t xml:space="preserve"> Создание деталей</w:t>
      </w:r>
      <w:bookmarkEnd w:id="9"/>
    </w:p>
    <w:p w14:paraId="6E45830D" w14:textId="440B76A1" w:rsidR="00D207AC" w:rsidRPr="00D207AC" w:rsidRDefault="001F63B1" w:rsidP="00E64445">
      <w:pPr>
        <w:pStyle w:val="31"/>
      </w:pPr>
      <w:bookmarkStart w:id="10" w:name="_Toc535950875"/>
      <w:r>
        <w:lastRenderedPageBreak/>
        <w:t>2</w:t>
      </w:r>
      <w:r w:rsidR="00625243">
        <w:t>.1.1 3</w:t>
      </w:r>
      <w:r w:rsidR="00625243">
        <w:rPr>
          <w:lang w:val="en-US"/>
        </w:rPr>
        <w:t>D</w:t>
      </w:r>
      <w:r w:rsidR="00625243">
        <w:t>-модель</w:t>
      </w:r>
      <w:bookmarkEnd w:id="10"/>
    </w:p>
    <w:p w14:paraId="3DE4A7A5" w14:textId="6C098C1F"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p>
    <w:p w14:paraId="71C7960F" w14:textId="7CE63D8B" w:rsidR="00DE720B" w:rsidRPr="00E64445" w:rsidRDefault="001F63B1" w:rsidP="00E64445">
      <w:pPr>
        <w:pStyle w:val="21"/>
      </w:pPr>
      <w:bookmarkStart w:id="11" w:name="_Toc535950876"/>
      <w:r>
        <w:t>2</w:t>
      </w:r>
      <w:r w:rsidR="00B57884" w:rsidRPr="00E64445">
        <w:t>.2</w:t>
      </w:r>
      <w:r w:rsidR="00F4746C" w:rsidRPr="00E64445">
        <w:t>.</w:t>
      </w:r>
      <w:r w:rsidR="00B57884" w:rsidRPr="00E64445">
        <w:t xml:space="preserve"> Процесс сборки</w:t>
      </w:r>
      <w:bookmarkEnd w:id="11"/>
    </w:p>
    <w:p w14:paraId="488AB53A" w14:textId="37CD4FA8" w:rsidR="00D207AC" w:rsidRPr="00D207AC" w:rsidRDefault="001F63B1" w:rsidP="00E64445">
      <w:pPr>
        <w:pStyle w:val="31"/>
      </w:pPr>
      <w:bookmarkStart w:id="12" w:name="_Toc535950877"/>
      <w:r>
        <w:t>2</w:t>
      </w:r>
      <w:r w:rsidR="00AD3808" w:rsidRPr="00E64445">
        <w:t>.2.1 Сборка пальцев</w:t>
      </w:r>
      <w:bookmarkEnd w:id="12"/>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7705B658" w:rsid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w:t>
      </w:r>
      <w:r w:rsidR="00A22C56">
        <w:rPr>
          <w:color w:val="auto"/>
        </w:rPr>
        <w:t>тверстия вставлен жесткий жгут, служащий осью вращения</w:t>
      </w:r>
      <w:r>
        <w:rPr>
          <w:color w:val="auto"/>
        </w:rPr>
        <w:t>.</w:t>
      </w:r>
      <w:r w:rsidR="00A22C56">
        <w:rPr>
          <w:color w:val="auto"/>
        </w:rPr>
        <w:t xml:space="preserve"> Также</w:t>
      </w:r>
      <w:r w:rsidR="00435EFC">
        <w:rPr>
          <w:color w:val="auto"/>
        </w:rPr>
        <w:t xml:space="preserve"> внутри пальца продеваютя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bookmarkStart w:id="13" w:name="_Toc535950878"/>
      <w:r>
        <w:t>2.2.2 Сборка предплечья и запястья</w:t>
      </w:r>
      <w:bookmarkEnd w:id="13"/>
    </w:p>
    <w:p w14:paraId="0E603924" w14:textId="17369971" w:rsidR="00435EFC" w:rsidRDefault="00435EFC" w:rsidP="00A22C56">
      <w:r>
        <w:t>Запястьяе состоит из нескольких деталей</w:t>
      </w:r>
      <w:r w:rsidR="00A22C56">
        <w:t>:</w:t>
      </w:r>
      <w:r>
        <w:t xml:space="preserve"> </w:t>
      </w:r>
      <w:r w:rsidR="00A22C56">
        <w:t>м</w:t>
      </w:r>
      <w:r>
        <w:t>ассивная деталь, служит основой для него</w:t>
      </w:r>
      <w:r w:rsidR="00A22C56">
        <w:t>,</w:t>
      </w:r>
      <w:r>
        <w:t xml:space="preserve"> </w:t>
      </w:r>
      <w:r w:rsidR="00A22C56">
        <w:t>н</w:t>
      </w:r>
      <w:r>
        <w:t xml:space="preserve">а эту деталь закрепляются еще </w:t>
      </w:r>
      <w:r w:rsidR="00A22C56">
        <w:t>3 подвижные детали, на которые</w:t>
      </w:r>
      <w:r>
        <w:t>, устанавливаются пальцы</w:t>
      </w:r>
      <w:r w:rsidR="00A22C56">
        <w:t xml:space="preserve">. </w:t>
      </w:r>
      <w:r>
        <w:t xml:space="preserve">Запястье закрепляется на предплечье через систему шестеренок, которые позволяют </w:t>
      </w:r>
      <w:r w:rsidR="00B24F4F">
        <w:t>ему вращаться вокруг своей оси (рис. 2).</w:t>
      </w:r>
    </w:p>
    <w:p w14:paraId="4FE2EFB1" w14:textId="5FFCD671" w:rsidR="00435EFC" w:rsidRPr="00435EFC" w:rsidRDefault="00435EFC" w:rsidP="00435EFC">
      <w:r>
        <w:t xml:space="preserve">Предплечье </w:t>
      </w:r>
      <w:r w:rsidR="00A22C56">
        <w:t>состоит</w:t>
      </w:r>
      <w:r>
        <w:t xml:space="preserve"> из двух больших деталей, похожих на половины цилиндра. Благодаря</w:t>
      </w:r>
      <w:r w:rsidR="00A22C56">
        <w:t xml:space="preserve"> внутреннему размещению электроники</w:t>
      </w:r>
      <w:r>
        <w:t xml:space="preserve"> манипулятор становится более компактным</w:t>
      </w:r>
      <w:r w:rsidR="00CA30C8">
        <w:t xml:space="preserve"> и удобным в использовании.</w:t>
      </w:r>
    </w:p>
    <w:p w14:paraId="4B10700B" w14:textId="77777777" w:rsidR="00FA4A04" w:rsidRPr="00E64445" w:rsidRDefault="00FA4A04" w:rsidP="00FA4A04">
      <w:pPr>
        <w:pStyle w:val="21"/>
      </w:pPr>
      <w:bookmarkStart w:id="14" w:name="_Toc535950879"/>
      <w:r>
        <w:t>2</w:t>
      </w:r>
      <w:r w:rsidRPr="00E64445">
        <w:t>.3. Подключение аппаратуры</w:t>
      </w:r>
      <w:bookmarkEnd w:id="14"/>
    </w:p>
    <w:p w14:paraId="50A73382" w14:textId="77777777" w:rsidR="00FA4A04" w:rsidRDefault="00FA4A04" w:rsidP="00FA4A04">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 (на него выводятся данные о текущих углах наклона сервоприводов и какой символ показывает манипулятор в данный момент).</w:t>
      </w:r>
    </w:p>
    <w:p w14:paraId="396FD014" w14:textId="749FBF46" w:rsidR="00FA4A04" w:rsidRDefault="00FA4A04" w:rsidP="00FA4A04">
      <w:r>
        <w:t xml:space="preserve"> </w:t>
      </w:r>
      <w:r>
        <w:rPr>
          <w:lang w:val="en-US"/>
        </w:rPr>
        <w:t>Arduino</w:t>
      </w:r>
      <w:r>
        <w:t xml:space="preserve">, </w:t>
      </w:r>
      <w:r>
        <w:rPr>
          <w:lang w:val="en-US"/>
        </w:rPr>
        <w:t>Bluetooth</w:t>
      </w:r>
      <w:r w:rsidRPr="00C7446F">
        <w:t>-</w:t>
      </w:r>
      <w:r>
        <w:t xml:space="preserve">модуль и </w:t>
      </w:r>
      <w:r>
        <w:rPr>
          <w:lang w:val="en-US"/>
        </w:rPr>
        <w:t>LCD</w:t>
      </w:r>
      <w:r>
        <w:t xml:space="preserve">-монитор можно от обычного </w:t>
      </w:r>
      <w:r>
        <w:rPr>
          <w:lang w:val="en-US"/>
        </w:rPr>
        <w:t>powerbank</w:t>
      </w:r>
      <w:r>
        <w:t>-а</w:t>
      </w:r>
      <w:r>
        <w:rPr>
          <w:rStyle w:val="affff1"/>
        </w:rPr>
        <w:footnoteReference w:id="2"/>
      </w:r>
      <w:r>
        <w:t>, который используются для зарядки мобильных устройств.</w:t>
      </w:r>
    </w:p>
    <w:p w14:paraId="118E5E8B" w14:textId="77777777" w:rsidR="00FA4A04" w:rsidRDefault="00FA4A04" w:rsidP="00FA4A04">
      <w:r>
        <w:t xml:space="preserve">Гораздо сложнее было подключить сервоприводы. Пяти сервоприводам не хватает силы тока или напряжения микроконтроллера. Решение проблемы мы видели в установке </w:t>
      </w:r>
      <w:r>
        <w:lastRenderedPageBreak/>
        <w:t>дополнительного источника питания, или его стабилизатора, поскольку при слишком большом напряжении, ток на сервоприводах окажется слишком большой, и они сгорят.</w:t>
      </w:r>
    </w:p>
    <w:p w14:paraId="05D52959" w14:textId="7773A3C5" w:rsidR="00327B81" w:rsidRPr="00327B81" w:rsidRDefault="00435EFC" w:rsidP="00E64445">
      <w:pPr>
        <w:pStyle w:val="21"/>
      </w:pPr>
      <w:bookmarkStart w:id="15" w:name="_Toc535950880"/>
      <w:r>
        <w:t>2</w:t>
      </w:r>
      <w:r w:rsidR="00905A82">
        <w:t>.4 «Стрела»</w:t>
      </w:r>
      <w:r w:rsidR="00327B81">
        <w:t>.</w:t>
      </w:r>
      <w:bookmarkEnd w:id="15"/>
    </w:p>
    <w:p w14:paraId="4013954D" w14:textId="548D3B8E" w:rsidR="00BD3F09" w:rsidRPr="00905A82" w:rsidRDefault="00905A82" w:rsidP="000E7C95">
      <w:r>
        <w:t xml:space="preserve">«Стрела» </w:t>
      </w:r>
      <w:r w:rsidR="00FA4A04">
        <w:t>– продукт компании «Амперка» –</w:t>
      </w:r>
      <w:r>
        <w:t xml:space="preserve"> платформа, выпускаемая как материнская плата для постройки </w:t>
      </w:r>
      <w:r w:rsidR="00FA4A04">
        <w:t>различных</w:t>
      </w:r>
      <w:r w:rsidR="00182E6C">
        <w:t xml:space="preserve"> устройств на базе </w:t>
      </w:r>
      <w:r w:rsidR="00182E6C">
        <w:rPr>
          <w:lang w:val="en-US"/>
        </w:rPr>
        <w:t>Arduino</w:t>
      </w:r>
      <w:r>
        <w:t xml:space="preserve">. «Стрела» </w:t>
      </w:r>
      <w:r w:rsidR="00FA4A04">
        <w:t>представляет</w:t>
      </w:r>
      <w:r>
        <w:t xml:space="preserve">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Фактически, «Стрела» была использована в качестве источника питания</w:t>
      </w:r>
      <w:r w:rsidR="00182E6C">
        <w:t xml:space="preserve"> </w:t>
      </w:r>
      <w:r>
        <w:t>(см.</w:t>
      </w:r>
      <w:r w:rsidR="00182E6C">
        <w:t xml:space="preserve"> </w:t>
      </w:r>
      <w:r>
        <w:t xml:space="preserve">выше). Потребляя </w:t>
      </w:r>
      <w:r w:rsidR="00FA4A04">
        <w:t xml:space="preserve">характерное для </w:t>
      </w:r>
      <w:r w:rsidR="00FA4A04">
        <w:rPr>
          <w:lang w:val="en-US"/>
        </w:rPr>
        <w:t>Arduino</w:t>
      </w:r>
      <w:r w:rsidR="00FA4A04">
        <w:t xml:space="preserve"> </w:t>
      </w:r>
      <w:r>
        <w:t>напряжение, она могла обеспечить</w:t>
      </w:r>
      <w:r w:rsidR="00FA4A04">
        <w:t xml:space="preserve"> питанием 5 сервоприводов.</w:t>
      </w:r>
    </w:p>
    <w:p w14:paraId="3020A56E" w14:textId="42B7A6E6" w:rsidR="00385096" w:rsidRPr="00385096" w:rsidRDefault="00385096" w:rsidP="00E64445">
      <w:pPr>
        <w:pStyle w:val="1"/>
      </w:pPr>
      <w:bookmarkStart w:id="16" w:name="_Toc535950881"/>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5950882"/>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5950883"/>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5950884"/>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w:t>
      </w:r>
      <w:r w:rsidR="000F1C63">
        <w:lastRenderedPageBreak/>
        <w:t xml:space="preserve">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5950885"/>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21" w:name="_Toc535950886"/>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5950887"/>
      <w:r>
        <w:t>3.2.3</w:t>
      </w:r>
      <w:r w:rsidR="00F4746C">
        <w:t>.</w:t>
      </w:r>
      <w:r>
        <w:t xml:space="preserve"> Функция перевода предложений</w:t>
      </w:r>
      <w:bookmarkEnd w:id="22"/>
    </w:p>
    <w:p w14:paraId="4444E1AC" w14:textId="1BAF09B5" w:rsidR="005545D3" w:rsidRPr="00582C09" w:rsidRDefault="00DC40D6" w:rsidP="001462D4">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w:t>
      </w:r>
      <w:r>
        <w:lastRenderedPageBreak/>
        <w:t xml:space="preserve">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5950888"/>
      <w:r>
        <w:t>3.</w:t>
      </w:r>
      <w:r w:rsidR="009B2BC5">
        <w:t>3</w:t>
      </w:r>
      <w:r w:rsidR="00F4746C">
        <w:t>.</w:t>
      </w:r>
      <w:r>
        <w:t xml:space="preserve"> Создание </w:t>
      </w:r>
      <w:r>
        <w:rPr>
          <w:lang w:val="en-US"/>
        </w:rPr>
        <w:t>Android</w:t>
      </w:r>
      <w:r w:rsidR="00BC491A">
        <w:t>-</w:t>
      </w:r>
      <w:r>
        <w:t>приложения</w:t>
      </w:r>
      <w:bookmarkEnd w:id="23"/>
    </w:p>
    <w:p w14:paraId="5683AC7B" w14:textId="560B064D"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B24F4F">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5950889"/>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6200D9AB" w:rsidR="00DA735E" w:rsidRDefault="00BF07B3" w:rsidP="001462D4">
      <w:r>
        <w:t xml:space="preserve">При нажатии на кнопку «Перевод текстом» перед пользователем появится новый </w:t>
      </w:r>
      <w:r w:rsidR="009F6C15">
        <w:t>экран</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5950890"/>
      <w:r>
        <w:t>3.</w:t>
      </w:r>
      <w:r w:rsidR="009B2BC5">
        <w:t>3</w:t>
      </w:r>
      <w:r>
        <w:t>.2. Управление посредством распознавания речи</w:t>
      </w:r>
      <w:bookmarkEnd w:id="25"/>
    </w:p>
    <w:p w14:paraId="02827959" w14:textId="4FA2C8CF" w:rsidR="007B4750" w:rsidRDefault="006C0FB5" w:rsidP="0035417B">
      <w:r>
        <w:t>При нажатии на кнопку «Управление голосом» на старто</w:t>
      </w:r>
      <w:r w:rsidR="00194799">
        <w:t>вом экране откроется новое окно</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w:t>
      </w:r>
      <w:r w:rsidR="00194799">
        <w:lastRenderedPageBreak/>
        <w:t>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5950891"/>
      <w:r>
        <w:t>3.</w:t>
      </w:r>
      <w:r w:rsidR="009B2BC5">
        <w:t>3</w:t>
      </w:r>
      <w:r>
        <w:t>.3</w:t>
      </w:r>
      <w:r w:rsidR="00F4746C">
        <w:t>.</w:t>
      </w:r>
      <w:r>
        <w:t xml:space="preserve"> Ручной режим управления</w:t>
      </w:r>
      <w:bookmarkEnd w:id="26"/>
    </w:p>
    <w:p w14:paraId="05ED475D" w14:textId="7E55BD1A" w:rsidR="0051388B" w:rsidRPr="0051388B" w:rsidRDefault="00D46EE3" w:rsidP="001462D4">
      <w:r>
        <w:t>После того, как пользователь нажмет кнопку «Ручной режим»</w:t>
      </w:r>
      <w:r w:rsidR="0035417B">
        <w:t>,</w:t>
      </w:r>
      <w:r>
        <w:t xml:space="preserve"> откроется окно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5950892"/>
      <w:r>
        <w:t>3.3.4. Локализация приложения</w:t>
      </w:r>
      <w:bookmarkEnd w:id="27"/>
    </w:p>
    <w:p w14:paraId="2525DF3A" w14:textId="1F4A5B0B"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9F6C15">
        <w:t xml:space="preserve"> перевода приложений </w:t>
      </w:r>
      <w:r>
        <w:t xml:space="preserve"> </w:t>
      </w:r>
    </w:p>
    <w:p w14:paraId="44867FB9" w14:textId="53BD061A" w:rsidR="0051388B" w:rsidRDefault="0051388B" w:rsidP="0051388B">
      <w:r>
        <w:t>Таким образом, если в настройках устройства сменить системный язык на английский, приложение будет</w:t>
      </w:r>
      <w:r w:rsidR="009F6C15">
        <w:t xml:space="preserve"> полностью на английском.</w:t>
      </w:r>
    </w:p>
    <w:p w14:paraId="4E26CFAC" w14:textId="4C52784A" w:rsidR="00DA735E" w:rsidRPr="00DA735E" w:rsidRDefault="00AD18FE" w:rsidP="00E64445">
      <w:pPr>
        <w:pStyle w:val="21"/>
      </w:pPr>
      <w:bookmarkStart w:id="28" w:name="_Toc535950893"/>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5950894"/>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lastRenderedPageBreak/>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н тос</w:t>
      </w:r>
      <w:r w:rsidR="009F6C15">
        <w:t>том</w:t>
      </w:r>
      <w:r w:rsidR="009F76E8">
        <w:t>.</w:t>
      </w:r>
    </w:p>
    <w:p w14:paraId="35168C84" w14:textId="0B2B14CB" w:rsidR="00DA735E" w:rsidRPr="00DA735E" w:rsidRDefault="009F76E8" w:rsidP="00E64445">
      <w:pPr>
        <w:pStyle w:val="31"/>
      </w:pPr>
      <w:bookmarkStart w:id="30" w:name="_Toc535950895"/>
      <w:r>
        <w:lastRenderedPageBreak/>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w:t>
      </w:r>
      <w:r w:rsidR="00EE177C">
        <w:lastRenderedPageBreak/>
        <w:t>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w:t>
      </w:r>
      <w:r w:rsidR="00A1568F">
        <w:lastRenderedPageBreak/>
        <w:t>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31" w:name="_Toc535950896"/>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5950897"/>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5950898"/>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332F1912" w:rsidR="00FA6937" w:rsidRDefault="00FA6937" w:rsidP="005312DC">
      <w:pPr>
        <w:jc w:val="center"/>
      </w:pPr>
    </w:p>
    <w:p w14:paraId="30E18FD9" w14:textId="3A25B467" w:rsidR="00B24F4F" w:rsidRDefault="00B24F4F" w:rsidP="005312DC">
      <w:pPr>
        <w:jc w:val="center"/>
      </w:pPr>
      <w:r w:rsidRPr="00B24F4F">
        <w:rPr>
          <w:noProof/>
          <w:lang w:eastAsia="ru-RU"/>
        </w:rPr>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2C653801" w:rsidR="00B24F4F" w:rsidRDefault="00B24F4F" w:rsidP="005312DC">
      <w:pPr>
        <w:jc w:val="center"/>
      </w:pPr>
      <w:r>
        <w:t xml:space="preserve">Рис. </w:t>
      </w:r>
      <w:r>
        <w:t>2</w:t>
      </w:r>
      <w:r>
        <w:t xml:space="preserve">. </w:t>
      </w:r>
      <w:r>
        <w:t>Предплечье модели.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3D2A9D83" w:rsidR="00FA6937" w:rsidRDefault="00FA6937" w:rsidP="00FA6937">
      <w:pPr>
        <w:jc w:val="center"/>
      </w:pPr>
      <w:r>
        <w:t>Рис</w:t>
      </w:r>
      <w:r w:rsidR="009F6C15">
        <w:t>.</w:t>
      </w:r>
      <w:r>
        <w:t xml:space="preserve"> </w:t>
      </w:r>
      <w:r w:rsidR="00B24F4F">
        <w:t>3</w:t>
      </w:r>
      <w:r>
        <w:t>. Главный экран приложения.</w:t>
      </w:r>
    </w:p>
    <w:p w14:paraId="76226D96" w14:textId="05A7A44A" w:rsidR="009F6C15" w:rsidRPr="003A60DF" w:rsidRDefault="009F6C15" w:rsidP="009F6C15">
      <w:pPr>
        <w:ind w:firstLine="0"/>
      </w:pPr>
    </w:p>
    <w:p w14:paraId="1FBDA2FE" w14:textId="676D3A3C" w:rsidR="007E7F37" w:rsidRDefault="007E7F37" w:rsidP="007B4750">
      <w:pPr>
        <w:jc w:val="center"/>
      </w:pPr>
      <w:r w:rsidRPr="007E7F37">
        <w:rPr>
          <w:noProof/>
          <w:lang w:eastAsia="ru-RU"/>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13BE05F5" w:rsidR="007E7F37" w:rsidRDefault="007E7F37" w:rsidP="007B4750">
      <w:pPr>
        <w:jc w:val="center"/>
      </w:pPr>
      <w:r>
        <w:t xml:space="preserve">Рис. </w:t>
      </w:r>
      <w:r w:rsidR="00B24F4F">
        <w:t>4</w:t>
      </w:r>
      <w:r>
        <w:t xml:space="preserve">. Включение </w:t>
      </w:r>
      <w:r>
        <w:rPr>
          <w:lang w:val="en-US"/>
        </w:rPr>
        <w:t>Bluetooth</w:t>
      </w:r>
      <w:r w:rsidRPr="009F6C15">
        <w:t>.</w:t>
      </w:r>
    </w:p>
    <w:p w14:paraId="07FB51DE" w14:textId="045F6E03" w:rsidR="007B4750" w:rsidRDefault="007B4750" w:rsidP="009F6C15">
      <w:pPr>
        <w:ind w:firstLine="0"/>
      </w:pPr>
      <w:bookmarkStart w:id="34" w:name="_GoBack"/>
      <w:bookmarkEnd w:id="34"/>
    </w:p>
    <w:p w14:paraId="09A0863A" w14:textId="77777777" w:rsidR="007B4750" w:rsidRDefault="007B4750" w:rsidP="007B4750">
      <w:pPr>
        <w:jc w:val="center"/>
      </w:pPr>
      <w:r>
        <w:rPr>
          <w:noProof/>
          <w:lang w:eastAsia="ru-RU"/>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7EE948EB" w:rsidR="007B4750" w:rsidRDefault="007B4750" w:rsidP="007B4750">
      <w:pPr>
        <w:jc w:val="center"/>
      </w:pPr>
      <w:r>
        <w:t xml:space="preserve">Рис. </w:t>
      </w:r>
      <w:r w:rsidR="00B24F4F">
        <w:t>5</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1D66F" w14:textId="77777777" w:rsidR="00D41C6C" w:rsidRDefault="00D41C6C">
      <w:r>
        <w:separator/>
      </w:r>
    </w:p>
    <w:p w14:paraId="5D2C5FC7" w14:textId="77777777" w:rsidR="00D41C6C" w:rsidRDefault="00D41C6C"/>
  </w:endnote>
  <w:endnote w:type="continuationSeparator" w:id="0">
    <w:p w14:paraId="19EBBED6" w14:textId="77777777" w:rsidR="00D41C6C" w:rsidRDefault="00D41C6C">
      <w:r>
        <w:continuationSeparator/>
      </w:r>
    </w:p>
    <w:p w14:paraId="0404DE1B" w14:textId="77777777" w:rsidR="00D41C6C" w:rsidRDefault="00D41C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1D4AFDC7" w:rsidR="001462D4" w:rsidRDefault="001462D4" w:rsidP="00184F23">
        <w:pPr>
          <w:pStyle w:val="affff4"/>
          <w:jc w:val="center"/>
        </w:pPr>
        <w:r>
          <w:fldChar w:fldCharType="begin"/>
        </w:r>
        <w:r>
          <w:instrText>PAGE   \* MERGEFORMAT</w:instrText>
        </w:r>
        <w:r>
          <w:fldChar w:fldCharType="separate"/>
        </w:r>
        <w:r w:rsidR="00B24F4F">
          <w:rPr>
            <w:noProof/>
          </w:rPr>
          <w:t>18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A34C8D" w14:textId="77777777" w:rsidR="00D41C6C" w:rsidRDefault="00D41C6C">
      <w:r>
        <w:separator/>
      </w:r>
    </w:p>
    <w:p w14:paraId="58BC641C" w14:textId="77777777" w:rsidR="00D41C6C" w:rsidRDefault="00D41C6C"/>
  </w:footnote>
  <w:footnote w:type="continuationSeparator" w:id="0">
    <w:p w14:paraId="5754B2C9" w14:textId="77777777" w:rsidR="00D41C6C" w:rsidRDefault="00D41C6C">
      <w:r>
        <w:continuationSeparator/>
      </w:r>
    </w:p>
    <w:p w14:paraId="675BA508" w14:textId="77777777" w:rsidR="00D41C6C" w:rsidRDefault="00D41C6C"/>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1DCDB4B8" w14:textId="77777777" w:rsidR="00FA4A04" w:rsidRPr="00C3489C" w:rsidRDefault="00FA4A04" w:rsidP="00FA4A0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4E1277">
      <w:t>Муниципальное автономное общеобразовательное</w:t>
    </w:r>
    <w:r w:rsidRPr="00BE055C">
      <w:t xml:space="preserve">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077B8"/>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40"/>
    <w:rsid w:val="002D399E"/>
    <w:rsid w:val="002F473F"/>
    <w:rsid w:val="0030218A"/>
    <w:rsid w:val="00307586"/>
    <w:rsid w:val="00327B81"/>
    <w:rsid w:val="003346C1"/>
    <w:rsid w:val="00336906"/>
    <w:rsid w:val="00344D82"/>
    <w:rsid w:val="00345333"/>
    <w:rsid w:val="00347713"/>
    <w:rsid w:val="0035417B"/>
    <w:rsid w:val="00371EC8"/>
    <w:rsid w:val="00381E71"/>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35EFC"/>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E1277"/>
    <w:rsid w:val="004E232D"/>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4FC4"/>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6C15"/>
    <w:rsid w:val="009F76E8"/>
    <w:rsid w:val="009F7782"/>
    <w:rsid w:val="00A107D9"/>
    <w:rsid w:val="00A1568F"/>
    <w:rsid w:val="00A21E4F"/>
    <w:rsid w:val="00A22C56"/>
    <w:rsid w:val="00A26367"/>
    <w:rsid w:val="00A4757D"/>
    <w:rsid w:val="00A50F3A"/>
    <w:rsid w:val="00A73DF4"/>
    <w:rsid w:val="00A77F6B"/>
    <w:rsid w:val="00A81BB2"/>
    <w:rsid w:val="00AA5C05"/>
    <w:rsid w:val="00AB0386"/>
    <w:rsid w:val="00AC408A"/>
    <w:rsid w:val="00AD18FE"/>
    <w:rsid w:val="00AD1AD9"/>
    <w:rsid w:val="00AD3808"/>
    <w:rsid w:val="00AF21EC"/>
    <w:rsid w:val="00AF28FA"/>
    <w:rsid w:val="00AF3215"/>
    <w:rsid w:val="00B00366"/>
    <w:rsid w:val="00B1059D"/>
    <w:rsid w:val="00B16DFD"/>
    <w:rsid w:val="00B242E1"/>
    <w:rsid w:val="00B24F4F"/>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5578"/>
    <w:rsid w:val="00D160B4"/>
    <w:rsid w:val="00D163F4"/>
    <w:rsid w:val="00D207AC"/>
    <w:rsid w:val="00D41C6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4A04"/>
    <w:rsid w:val="00FA5253"/>
    <w:rsid w:val="00FA6937"/>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2077B8"/>
    <w:pPr>
      <w:keepNext/>
      <w:keepLines/>
      <w:spacing w:before="120" w:after="120"/>
      <w:ind w:firstLine="0"/>
      <w:jc w:val="center"/>
      <w:outlineLvl w:val="0"/>
    </w:pPr>
    <w:rPr>
      <w:rFonts w:asciiTheme="majorHAnsi" w:eastAsiaTheme="majorEastAsia" w:hAnsiTheme="majorHAnsi" w:cstheme="majorBidi"/>
      <w:b/>
      <w:bCs/>
    </w:rPr>
  </w:style>
  <w:style w:type="paragraph" w:styleId="21">
    <w:name w:val="heading 2"/>
    <w:basedOn w:val="a1"/>
    <w:next w:val="a1"/>
    <w:link w:val="22"/>
    <w:uiPriority w:val="5"/>
    <w:qFormat/>
    <w:rsid w:val="002077B8"/>
    <w:pPr>
      <w:spacing w:before="120" w:after="120"/>
      <w:ind w:firstLine="0"/>
      <w:outlineLvl w:val="1"/>
    </w:pPr>
    <w:rPr>
      <w:b/>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2077B8"/>
    <w:rPr>
      <w:rFonts w:asciiTheme="majorHAnsi" w:eastAsiaTheme="majorEastAsia" w:hAnsiTheme="majorHAnsi" w:cstheme="majorBidi"/>
      <w:b/>
      <w:bCs/>
    </w:rPr>
  </w:style>
  <w:style w:type="character" w:customStyle="1" w:styleId="22">
    <w:name w:val="Заголовок 2 Знак"/>
    <w:basedOn w:val="a2"/>
    <w:link w:val="21"/>
    <w:uiPriority w:val="5"/>
    <w:rsid w:val="002077B8"/>
    <w:rPr>
      <w:b/>
    </w:rPr>
  </w:style>
  <w:style w:type="paragraph" w:styleId="ab">
    <w:name w:val="Title"/>
    <w:basedOn w:val="a1"/>
    <w:next w:val="a1"/>
    <w:link w:val="ac"/>
    <w:autoRedefine/>
    <w:uiPriority w:val="1"/>
    <w:qFormat/>
    <w:rsid w:val="002077B8"/>
    <w:pPr>
      <w:spacing w:before="2400"/>
      <w:ind w:firstLine="0"/>
      <w:contextualSpacing/>
      <w:jc w:val="center"/>
    </w:pPr>
    <w:rPr>
      <w:rFonts w:asciiTheme="majorHAnsi" w:eastAsiaTheme="majorEastAsia" w:hAnsiTheme="majorHAnsi" w:cstheme="majorBidi"/>
      <w:b/>
    </w:rPr>
  </w:style>
  <w:style w:type="character" w:customStyle="1" w:styleId="ac">
    <w:name w:val="Заголовок Знак"/>
    <w:basedOn w:val="a2"/>
    <w:link w:val="ab"/>
    <w:uiPriority w:val="1"/>
    <w:rsid w:val="002077B8"/>
    <w:rPr>
      <w:rFonts w:asciiTheme="majorHAnsi" w:eastAsiaTheme="majorEastAsia" w:hAnsiTheme="majorHAnsi" w:cstheme="majorBidi"/>
      <w:b/>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782E27AE-AD13-474A-B658-E4FE2BBDB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18</Pages>
  <Words>4206</Words>
  <Characters>23977</Characters>
  <Application>Microsoft Office Word</Application>
  <DocSecurity>0</DocSecurity>
  <Lines>199</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2019-01-25T17:36:00Z</dcterms:created>
  <dcterms:modified xsi:type="dcterms:W3CDTF">2019-01-25T17:36:00Z</dcterms:modified>
</cp:coreProperties>
</file>