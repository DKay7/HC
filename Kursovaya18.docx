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19CBD" w14:textId="6EDB0018" w:rsidR="008D47A4" w:rsidRDefault="008D47A4" w:rsidP="008D47A4">
      <w:pPr>
        <w:ind w:left="720"/>
        <w:jc w:val="right"/>
      </w:pPr>
      <w:r>
        <w:t>Калинин Даниил Евгеньевич</w:t>
      </w:r>
    </w:p>
    <w:p w14:paraId="25E025CF" w14:textId="4EDA5F94" w:rsidR="008D47A4" w:rsidRDefault="008D47A4" w:rsidP="008D47A4">
      <w:pPr>
        <w:jc w:val="right"/>
      </w:pPr>
      <w:r>
        <w:t>Радькин Кирилл Алексеевич</w:t>
      </w:r>
    </w:p>
    <w:p w14:paraId="327BBD1A" w14:textId="77777777" w:rsidR="004D6B86" w:rsidRPr="008D47A4" w:rsidRDefault="004D6B86" w:rsidP="008D47A4">
      <w:pPr>
        <w:jc w:val="right"/>
      </w:pPr>
    </w:p>
    <w:p w14:paraId="766F3224" w14:textId="77777777" w:rsidR="009A01E6" w:rsidRDefault="009A01E6" w:rsidP="009A01E6">
      <w:pPr>
        <w:pStyle w:val="ab"/>
      </w:pPr>
    </w:p>
    <w:p w14:paraId="50125660" w14:textId="2B72E96C" w:rsidR="00BE055C" w:rsidRPr="009A01E6" w:rsidRDefault="00BE055C" w:rsidP="009A01E6">
      <w:pPr>
        <w:pStyle w:val="ab"/>
      </w:pPr>
      <w:r w:rsidRPr="009A01E6">
        <w:t xml:space="preserve">Создание модели </w:t>
      </w:r>
    </w:p>
    <w:p w14:paraId="6A888919" w14:textId="77777777" w:rsidR="004D6B86" w:rsidRPr="009A01E6" w:rsidRDefault="00BE055C" w:rsidP="009A01E6">
      <w:pPr>
        <w:pStyle w:val="ab"/>
      </w:pPr>
      <w:r w:rsidRPr="009A01E6">
        <w:t>манипулятора-сурдопереводчика</w:t>
      </w:r>
    </w:p>
    <w:p w14:paraId="0F219904" w14:textId="43DDE787" w:rsidR="00BE055C" w:rsidRDefault="00BE055C" w:rsidP="008D47A4">
      <w:pPr>
        <w:ind w:firstLine="0"/>
      </w:pPr>
    </w:p>
    <w:p w14:paraId="16F7F8A3" w14:textId="77777777" w:rsidR="00BE055C" w:rsidRDefault="00BE055C" w:rsidP="00BE055C">
      <w:pPr>
        <w:jc w:val="center"/>
      </w:pPr>
    </w:p>
    <w:p w14:paraId="420A31F2" w14:textId="137B5FE9" w:rsidR="00BE055C" w:rsidRDefault="00BE055C" w:rsidP="009A01E6">
      <w:pPr>
        <w:jc w:val="right"/>
      </w:pPr>
      <w:r>
        <w:t>Научный руководитель</w:t>
      </w:r>
      <w:r w:rsidR="009A01E6">
        <w:t>:</w:t>
      </w:r>
    </w:p>
    <w:p w14:paraId="1C2AFB9D" w14:textId="77777777" w:rsidR="00CE7BF8" w:rsidRDefault="00BE055C" w:rsidP="009A01E6">
      <w:pPr>
        <w:jc w:val="right"/>
      </w:pPr>
      <w:r>
        <w:t>Саканов Дамир Муратович</w:t>
      </w:r>
    </w:p>
    <w:p w14:paraId="380382B0" w14:textId="232F90CE" w:rsidR="003B5B10" w:rsidRDefault="003B5B10" w:rsidP="009A01E6">
      <w:pPr>
        <w:jc w:val="right"/>
        <w:rPr>
          <w:shd w:val="clear" w:color="auto" w:fill="FFFFFF"/>
        </w:rPr>
      </w:pPr>
      <w:r>
        <w:rPr>
          <w:shd w:val="clear" w:color="auto" w:fill="FFFFFF"/>
        </w:rPr>
        <w:t>педагог дополнительного образования</w:t>
      </w:r>
    </w:p>
    <w:p w14:paraId="72D2F770" w14:textId="77777777" w:rsidR="008D47A4" w:rsidRPr="008D47A4" w:rsidRDefault="008D47A4" w:rsidP="009A01E6">
      <w:pPr>
        <w:jc w:val="right"/>
        <w:rPr>
          <w:shd w:val="clear" w:color="auto" w:fill="FFFFFF"/>
        </w:rPr>
      </w:pPr>
    </w:p>
    <w:p w14:paraId="7608B453" w14:textId="1361391F" w:rsidR="008D47A4" w:rsidRPr="008D47A4" w:rsidRDefault="008D47A4" w:rsidP="009A01E6">
      <w:pPr>
        <w:jc w:val="right"/>
        <w:rPr>
          <w:shd w:val="clear" w:color="auto" w:fill="FFFFFF"/>
        </w:rPr>
      </w:pPr>
      <w:r>
        <w:rPr>
          <w:shd w:val="clear" w:color="auto" w:fill="FFFFFF"/>
        </w:rPr>
        <w:t>Россия, город Челябинск</w:t>
      </w:r>
    </w:p>
    <w:p w14:paraId="6122285A" w14:textId="77777777" w:rsidR="008D47A4" w:rsidRDefault="003B5B10" w:rsidP="009A01E6">
      <w:pPr>
        <w:jc w:val="right"/>
        <w:rPr>
          <w:shd w:val="clear" w:color="auto" w:fill="FFFFFF"/>
        </w:rPr>
      </w:pPr>
      <w:r>
        <w:rPr>
          <w:shd w:val="clear" w:color="auto" w:fill="FFFFFF"/>
        </w:rPr>
        <w:t>МАОУ «Лицей №97 г. Челябинска»</w:t>
      </w:r>
      <w:r w:rsidR="008D47A4">
        <w:rPr>
          <w:shd w:val="clear" w:color="auto" w:fill="FFFFFF"/>
        </w:rPr>
        <w:t xml:space="preserve">, </w:t>
      </w:r>
    </w:p>
    <w:p w14:paraId="658A1475" w14:textId="0A4055A4" w:rsidR="003346C1" w:rsidRPr="008D47A4" w:rsidRDefault="008D47A4" w:rsidP="009A01E6">
      <w:pPr>
        <w:jc w:val="right"/>
        <w:rPr>
          <w:shd w:val="clear" w:color="auto" w:fill="FFFFFF"/>
        </w:rPr>
      </w:pPr>
      <w:r>
        <w:rPr>
          <w:shd w:val="clear" w:color="auto" w:fill="FFFFFF"/>
        </w:rPr>
        <w:t>10м</w:t>
      </w:r>
      <w:r>
        <w:rPr>
          <w:shd w:val="clear" w:color="auto" w:fill="FFFFFF"/>
          <w:vertAlign w:val="superscript"/>
        </w:rPr>
        <w:t xml:space="preserve">1 </w:t>
      </w:r>
      <w:r>
        <w:rPr>
          <w:shd w:val="clear" w:color="auto" w:fill="FFFFFF"/>
        </w:rPr>
        <w:t>класс</w:t>
      </w:r>
    </w:p>
    <w:p w14:paraId="0D1F5630" w14:textId="7D3FB9AC" w:rsidR="00344D82" w:rsidRDefault="009A01E6" w:rsidP="003346C1">
      <w:pPr>
        <w:spacing w:line="240" w:lineRule="auto"/>
        <w:jc w:val="center"/>
      </w:pPr>
      <w: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Pr="00261F7A" w:rsidRDefault="004F7952" w:rsidP="00E64445">
          <w:pPr>
            <w:pStyle w:val="affff9"/>
          </w:pPr>
          <w:r w:rsidRPr="00261F7A">
            <w:t>Оглавление</w:t>
          </w:r>
        </w:p>
        <w:p w14:paraId="28E4701B" w14:textId="4727A544" w:rsidR="00B03CEA" w:rsidRDefault="004F7952">
          <w:pPr>
            <w:pStyle w:val="13"/>
            <w:tabs>
              <w:tab w:val="right" w:leader="dot" w:pos="9345"/>
            </w:tabs>
            <w:rPr>
              <w:noProof/>
              <w:color w:val="auto"/>
              <w:sz w:val="22"/>
              <w:szCs w:val="22"/>
              <w:lang w:eastAsia="ru-RU"/>
            </w:rPr>
          </w:pPr>
          <w:r w:rsidRPr="00261F7A">
            <w:rPr>
              <w:sz w:val="22"/>
              <w:szCs w:val="22"/>
            </w:rPr>
            <w:fldChar w:fldCharType="begin"/>
          </w:r>
          <w:r w:rsidRPr="00261F7A">
            <w:rPr>
              <w:sz w:val="22"/>
              <w:szCs w:val="22"/>
            </w:rPr>
            <w:instrText xml:space="preserve"> TOC \o "1-3" \h \z \u </w:instrText>
          </w:r>
          <w:r w:rsidRPr="00261F7A">
            <w:rPr>
              <w:sz w:val="22"/>
              <w:szCs w:val="22"/>
            </w:rPr>
            <w:fldChar w:fldCharType="separate"/>
          </w:r>
          <w:hyperlink w:anchor="_Toc536482461" w:history="1">
            <w:r w:rsidR="00B03CEA" w:rsidRPr="00764B09">
              <w:rPr>
                <w:rStyle w:val="affffc"/>
                <w:noProof/>
              </w:rPr>
              <w:t>Введение</w:t>
            </w:r>
            <w:r w:rsidR="00B03CEA">
              <w:rPr>
                <w:noProof/>
                <w:webHidden/>
              </w:rPr>
              <w:tab/>
            </w:r>
            <w:r w:rsidR="00B03CEA">
              <w:rPr>
                <w:noProof/>
                <w:webHidden/>
              </w:rPr>
              <w:fldChar w:fldCharType="begin"/>
            </w:r>
            <w:r w:rsidR="00B03CEA">
              <w:rPr>
                <w:noProof/>
                <w:webHidden/>
              </w:rPr>
              <w:instrText xml:space="preserve"> PAGEREF _Toc536482461 \h </w:instrText>
            </w:r>
            <w:r w:rsidR="00B03CEA">
              <w:rPr>
                <w:noProof/>
                <w:webHidden/>
              </w:rPr>
            </w:r>
            <w:r w:rsidR="00B03CEA">
              <w:rPr>
                <w:noProof/>
                <w:webHidden/>
              </w:rPr>
              <w:fldChar w:fldCharType="separate"/>
            </w:r>
            <w:r w:rsidR="00B03CEA">
              <w:rPr>
                <w:noProof/>
                <w:webHidden/>
              </w:rPr>
              <w:t>4</w:t>
            </w:r>
            <w:r w:rsidR="00B03CEA">
              <w:rPr>
                <w:noProof/>
                <w:webHidden/>
              </w:rPr>
              <w:fldChar w:fldCharType="end"/>
            </w:r>
          </w:hyperlink>
        </w:p>
        <w:p w14:paraId="5EAD75E0" w14:textId="59C1C011" w:rsidR="00B03CEA" w:rsidRDefault="00B03CEA">
          <w:pPr>
            <w:pStyle w:val="13"/>
            <w:tabs>
              <w:tab w:val="right" w:leader="dot" w:pos="9345"/>
            </w:tabs>
            <w:rPr>
              <w:noProof/>
              <w:color w:val="auto"/>
              <w:sz w:val="22"/>
              <w:szCs w:val="22"/>
              <w:lang w:eastAsia="ru-RU"/>
            </w:rPr>
          </w:pPr>
          <w:hyperlink w:anchor="_Toc536482462" w:history="1">
            <w:r w:rsidRPr="00764B09">
              <w:rPr>
                <w:rStyle w:val="affffc"/>
                <w:noProof/>
              </w:rPr>
              <w:t>Глава 1. Изучение литературы</w:t>
            </w:r>
            <w:r>
              <w:rPr>
                <w:noProof/>
                <w:webHidden/>
              </w:rPr>
              <w:tab/>
            </w:r>
            <w:r>
              <w:rPr>
                <w:noProof/>
                <w:webHidden/>
              </w:rPr>
              <w:fldChar w:fldCharType="begin"/>
            </w:r>
            <w:r>
              <w:rPr>
                <w:noProof/>
                <w:webHidden/>
              </w:rPr>
              <w:instrText xml:space="preserve"> PAGEREF _Toc536482462 \h </w:instrText>
            </w:r>
            <w:r>
              <w:rPr>
                <w:noProof/>
                <w:webHidden/>
              </w:rPr>
            </w:r>
            <w:r>
              <w:rPr>
                <w:noProof/>
                <w:webHidden/>
              </w:rPr>
              <w:fldChar w:fldCharType="separate"/>
            </w:r>
            <w:r>
              <w:rPr>
                <w:noProof/>
                <w:webHidden/>
              </w:rPr>
              <w:t>5</w:t>
            </w:r>
            <w:r>
              <w:rPr>
                <w:noProof/>
                <w:webHidden/>
              </w:rPr>
              <w:fldChar w:fldCharType="end"/>
            </w:r>
          </w:hyperlink>
        </w:p>
        <w:p w14:paraId="3F9009D0" w14:textId="7FE0629C" w:rsidR="00B03CEA" w:rsidRDefault="00B03CEA">
          <w:pPr>
            <w:pStyle w:val="2f"/>
            <w:tabs>
              <w:tab w:val="right" w:leader="dot" w:pos="9345"/>
            </w:tabs>
            <w:rPr>
              <w:noProof/>
              <w:color w:val="auto"/>
              <w:sz w:val="22"/>
              <w:szCs w:val="22"/>
              <w:lang w:eastAsia="ru-RU"/>
            </w:rPr>
          </w:pPr>
          <w:hyperlink w:anchor="_Toc536482463" w:history="1">
            <w:r w:rsidRPr="00764B09">
              <w:rPr>
                <w:rStyle w:val="affffc"/>
                <w:noProof/>
              </w:rPr>
              <w:t>1.1. Изучение аналогичных научных статей</w:t>
            </w:r>
            <w:r>
              <w:rPr>
                <w:noProof/>
                <w:webHidden/>
              </w:rPr>
              <w:tab/>
            </w:r>
            <w:r>
              <w:rPr>
                <w:noProof/>
                <w:webHidden/>
              </w:rPr>
              <w:fldChar w:fldCharType="begin"/>
            </w:r>
            <w:r>
              <w:rPr>
                <w:noProof/>
                <w:webHidden/>
              </w:rPr>
              <w:instrText xml:space="preserve"> PAGEREF _Toc536482463 \h </w:instrText>
            </w:r>
            <w:r>
              <w:rPr>
                <w:noProof/>
                <w:webHidden/>
              </w:rPr>
            </w:r>
            <w:r>
              <w:rPr>
                <w:noProof/>
                <w:webHidden/>
              </w:rPr>
              <w:fldChar w:fldCharType="separate"/>
            </w:r>
            <w:r>
              <w:rPr>
                <w:noProof/>
                <w:webHidden/>
              </w:rPr>
              <w:t>5</w:t>
            </w:r>
            <w:r>
              <w:rPr>
                <w:noProof/>
                <w:webHidden/>
              </w:rPr>
              <w:fldChar w:fldCharType="end"/>
            </w:r>
          </w:hyperlink>
        </w:p>
        <w:p w14:paraId="13D53892" w14:textId="3FCC96C4" w:rsidR="00B03CEA" w:rsidRDefault="00B03CEA">
          <w:pPr>
            <w:pStyle w:val="2f"/>
            <w:tabs>
              <w:tab w:val="right" w:leader="dot" w:pos="9345"/>
            </w:tabs>
            <w:rPr>
              <w:noProof/>
              <w:color w:val="auto"/>
              <w:sz w:val="22"/>
              <w:szCs w:val="22"/>
              <w:lang w:eastAsia="ru-RU"/>
            </w:rPr>
          </w:pPr>
          <w:hyperlink w:anchor="_Toc536482464" w:history="1">
            <w:r w:rsidRPr="00764B09">
              <w:rPr>
                <w:rStyle w:val="affffc"/>
                <w:noProof/>
              </w:rPr>
              <w:t>1.2. Изучение языка жестов</w:t>
            </w:r>
            <w:r>
              <w:rPr>
                <w:noProof/>
                <w:webHidden/>
              </w:rPr>
              <w:tab/>
            </w:r>
            <w:r>
              <w:rPr>
                <w:noProof/>
                <w:webHidden/>
              </w:rPr>
              <w:fldChar w:fldCharType="begin"/>
            </w:r>
            <w:r>
              <w:rPr>
                <w:noProof/>
                <w:webHidden/>
              </w:rPr>
              <w:instrText xml:space="preserve"> PAGEREF _Toc536482464 \h </w:instrText>
            </w:r>
            <w:r>
              <w:rPr>
                <w:noProof/>
                <w:webHidden/>
              </w:rPr>
            </w:r>
            <w:r>
              <w:rPr>
                <w:noProof/>
                <w:webHidden/>
              </w:rPr>
              <w:fldChar w:fldCharType="separate"/>
            </w:r>
            <w:r>
              <w:rPr>
                <w:noProof/>
                <w:webHidden/>
              </w:rPr>
              <w:t>5</w:t>
            </w:r>
            <w:r>
              <w:rPr>
                <w:noProof/>
                <w:webHidden/>
              </w:rPr>
              <w:fldChar w:fldCharType="end"/>
            </w:r>
          </w:hyperlink>
        </w:p>
        <w:p w14:paraId="75E801DE" w14:textId="537417FB" w:rsidR="00B03CEA" w:rsidRDefault="00B03CEA">
          <w:pPr>
            <w:pStyle w:val="2f"/>
            <w:tabs>
              <w:tab w:val="right" w:leader="dot" w:pos="9345"/>
            </w:tabs>
            <w:rPr>
              <w:noProof/>
              <w:color w:val="auto"/>
              <w:sz w:val="22"/>
              <w:szCs w:val="22"/>
              <w:lang w:eastAsia="ru-RU"/>
            </w:rPr>
          </w:pPr>
          <w:hyperlink w:anchor="_Toc536482465" w:history="1">
            <w:r w:rsidRPr="00764B09">
              <w:rPr>
                <w:rStyle w:val="affffc"/>
                <w:noProof/>
              </w:rPr>
              <w:t>1.3. Изучение микроконтроллера Arduino</w:t>
            </w:r>
            <w:r>
              <w:rPr>
                <w:noProof/>
                <w:webHidden/>
              </w:rPr>
              <w:tab/>
            </w:r>
            <w:r>
              <w:rPr>
                <w:noProof/>
                <w:webHidden/>
              </w:rPr>
              <w:fldChar w:fldCharType="begin"/>
            </w:r>
            <w:r>
              <w:rPr>
                <w:noProof/>
                <w:webHidden/>
              </w:rPr>
              <w:instrText xml:space="preserve"> PAGEREF _Toc536482465 \h </w:instrText>
            </w:r>
            <w:r>
              <w:rPr>
                <w:noProof/>
                <w:webHidden/>
              </w:rPr>
            </w:r>
            <w:r>
              <w:rPr>
                <w:noProof/>
                <w:webHidden/>
              </w:rPr>
              <w:fldChar w:fldCharType="separate"/>
            </w:r>
            <w:r>
              <w:rPr>
                <w:noProof/>
                <w:webHidden/>
              </w:rPr>
              <w:t>5</w:t>
            </w:r>
            <w:r>
              <w:rPr>
                <w:noProof/>
                <w:webHidden/>
              </w:rPr>
              <w:fldChar w:fldCharType="end"/>
            </w:r>
          </w:hyperlink>
        </w:p>
        <w:p w14:paraId="609C90C4" w14:textId="41477029" w:rsidR="00B03CEA" w:rsidRDefault="00B03CEA">
          <w:pPr>
            <w:pStyle w:val="2f"/>
            <w:tabs>
              <w:tab w:val="right" w:leader="dot" w:pos="9345"/>
            </w:tabs>
            <w:rPr>
              <w:noProof/>
              <w:color w:val="auto"/>
              <w:sz w:val="22"/>
              <w:szCs w:val="22"/>
              <w:lang w:eastAsia="ru-RU"/>
            </w:rPr>
          </w:pPr>
          <w:hyperlink w:anchor="_Toc536482466" w:history="1">
            <w:r w:rsidRPr="00764B09">
              <w:rPr>
                <w:rStyle w:val="affffc"/>
                <w:noProof/>
              </w:rPr>
              <w:t>1.4. Разработка чертежа манипулятора</w:t>
            </w:r>
            <w:r>
              <w:rPr>
                <w:noProof/>
                <w:webHidden/>
              </w:rPr>
              <w:tab/>
            </w:r>
            <w:r>
              <w:rPr>
                <w:noProof/>
                <w:webHidden/>
              </w:rPr>
              <w:fldChar w:fldCharType="begin"/>
            </w:r>
            <w:r>
              <w:rPr>
                <w:noProof/>
                <w:webHidden/>
              </w:rPr>
              <w:instrText xml:space="preserve"> PAGEREF _Toc536482466 \h </w:instrText>
            </w:r>
            <w:r>
              <w:rPr>
                <w:noProof/>
                <w:webHidden/>
              </w:rPr>
            </w:r>
            <w:r>
              <w:rPr>
                <w:noProof/>
                <w:webHidden/>
              </w:rPr>
              <w:fldChar w:fldCharType="separate"/>
            </w:r>
            <w:r>
              <w:rPr>
                <w:noProof/>
                <w:webHidden/>
              </w:rPr>
              <w:t>5</w:t>
            </w:r>
            <w:r>
              <w:rPr>
                <w:noProof/>
                <w:webHidden/>
              </w:rPr>
              <w:fldChar w:fldCharType="end"/>
            </w:r>
          </w:hyperlink>
        </w:p>
        <w:p w14:paraId="716A976D" w14:textId="79726AB6" w:rsidR="00B03CEA" w:rsidRDefault="00B03CEA">
          <w:pPr>
            <w:pStyle w:val="13"/>
            <w:tabs>
              <w:tab w:val="right" w:leader="dot" w:pos="9345"/>
            </w:tabs>
            <w:rPr>
              <w:noProof/>
              <w:color w:val="auto"/>
              <w:sz w:val="22"/>
              <w:szCs w:val="22"/>
              <w:lang w:eastAsia="ru-RU"/>
            </w:rPr>
          </w:pPr>
          <w:hyperlink w:anchor="_Toc536482467" w:history="1">
            <w:r w:rsidRPr="00764B09">
              <w:rPr>
                <w:rStyle w:val="affffc"/>
                <w:noProof/>
              </w:rPr>
              <w:t>Глава 2. Сборка модели</w:t>
            </w:r>
            <w:r>
              <w:rPr>
                <w:noProof/>
                <w:webHidden/>
              </w:rPr>
              <w:tab/>
            </w:r>
            <w:r>
              <w:rPr>
                <w:noProof/>
                <w:webHidden/>
              </w:rPr>
              <w:fldChar w:fldCharType="begin"/>
            </w:r>
            <w:r>
              <w:rPr>
                <w:noProof/>
                <w:webHidden/>
              </w:rPr>
              <w:instrText xml:space="preserve"> PAGEREF _Toc536482467 \h </w:instrText>
            </w:r>
            <w:r>
              <w:rPr>
                <w:noProof/>
                <w:webHidden/>
              </w:rPr>
            </w:r>
            <w:r>
              <w:rPr>
                <w:noProof/>
                <w:webHidden/>
              </w:rPr>
              <w:fldChar w:fldCharType="separate"/>
            </w:r>
            <w:r>
              <w:rPr>
                <w:noProof/>
                <w:webHidden/>
              </w:rPr>
              <w:t>7</w:t>
            </w:r>
            <w:r>
              <w:rPr>
                <w:noProof/>
                <w:webHidden/>
              </w:rPr>
              <w:fldChar w:fldCharType="end"/>
            </w:r>
          </w:hyperlink>
        </w:p>
        <w:p w14:paraId="214023D7" w14:textId="570AC334" w:rsidR="00B03CEA" w:rsidRDefault="00B03CEA">
          <w:pPr>
            <w:pStyle w:val="2f"/>
            <w:tabs>
              <w:tab w:val="right" w:leader="dot" w:pos="9345"/>
            </w:tabs>
            <w:rPr>
              <w:noProof/>
              <w:color w:val="auto"/>
              <w:sz w:val="22"/>
              <w:szCs w:val="22"/>
              <w:lang w:eastAsia="ru-RU"/>
            </w:rPr>
          </w:pPr>
          <w:hyperlink w:anchor="_Toc536482468" w:history="1">
            <w:r w:rsidRPr="00764B09">
              <w:rPr>
                <w:rStyle w:val="affffc"/>
                <w:noProof/>
              </w:rPr>
              <w:t>2.1. Создание деталей</w:t>
            </w:r>
            <w:r>
              <w:rPr>
                <w:noProof/>
                <w:webHidden/>
              </w:rPr>
              <w:tab/>
            </w:r>
            <w:r>
              <w:rPr>
                <w:noProof/>
                <w:webHidden/>
              </w:rPr>
              <w:fldChar w:fldCharType="begin"/>
            </w:r>
            <w:r>
              <w:rPr>
                <w:noProof/>
                <w:webHidden/>
              </w:rPr>
              <w:instrText xml:space="preserve"> PAGEREF _Toc536482468 \h </w:instrText>
            </w:r>
            <w:r>
              <w:rPr>
                <w:noProof/>
                <w:webHidden/>
              </w:rPr>
            </w:r>
            <w:r>
              <w:rPr>
                <w:noProof/>
                <w:webHidden/>
              </w:rPr>
              <w:fldChar w:fldCharType="separate"/>
            </w:r>
            <w:r>
              <w:rPr>
                <w:noProof/>
                <w:webHidden/>
              </w:rPr>
              <w:t>7</w:t>
            </w:r>
            <w:r>
              <w:rPr>
                <w:noProof/>
                <w:webHidden/>
              </w:rPr>
              <w:fldChar w:fldCharType="end"/>
            </w:r>
          </w:hyperlink>
        </w:p>
        <w:p w14:paraId="34ABB0AB" w14:textId="627D11FA" w:rsidR="00B03CEA" w:rsidRDefault="00B03CEA">
          <w:pPr>
            <w:pStyle w:val="3a"/>
            <w:tabs>
              <w:tab w:val="right" w:leader="dot" w:pos="9345"/>
            </w:tabs>
            <w:rPr>
              <w:noProof/>
              <w:color w:val="auto"/>
              <w:sz w:val="22"/>
              <w:szCs w:val="22"/>
              <w:lang w:eastAsia="ru-RU"/>
            </w:rPr>
          </w:pPr>
          <w:hyperlink w:anchor="_Toc536482469" w:history="1">
            <w:r w:rsidRPr="00764B09">
              <w:rPr>
                <w:rStyle w:val="affffc"/>
                <w:noProof/>
              </w:rPr>
              <w:t>2.1.1 3</w:t>
            </w:r>
            <w:r w:rsidRPr="00764B09">
              <w:rPr>
                <w:rStyle w:val="affffc"/>
                <w:noProof/>
                <w:lang w:val="en-US"/>
              </w:rPr>
              <w:t>D</w:t>
            </w:r>
            <w:r w:rsidRPr="00764B09">
              <w:rPr>
                <w:rStyle w:val="affffc"/>
                <w:noProof/>
              </w:rPr>
              <w:t>-модель</w:t>
            </w:r>
            <w:r>
              <w:rPr>
                <w:noProof/>
                <w:webHidden/>
              </w:rPr>
              <w:tab/>
            </w:r>
            <w:r>
              <w:rPr>
                <w:noProof/>
                <w:webHidden/>
              </w:rPr>
              <w:fldChar w:fldCharType="begin"/>
            </w:r>
            <w:r>
              <w:rPr>
                <w:noProof/>
                <w:webHidden/>
              </w:rPr>
              <w:instrText xml:space="preserve"> PAGEREF _Toc536482469 \h </w:instrText>
            </w:r>
            <w:r>
              <w:rPr>
                <w:noProof/>
                <w:webHidden/>
              </w:rPr>
            </w:r>
            <w:r>
              <w:rPr>
                <w:noProof/>
                <w:webHidden/>
              </w:rPr>
              <w:fldChar w:fldCharType="separate"/>
            </w:r>
            <w:r>
              <w:rPr>
                <w:noProof/>
                <w:webHidden/>
              </w:rPr>
              <w:t>7</w:t>
            </w:r>
            <w:r>
              <w:rPr>
                <w:noProof/>
                <w:webHidden/>
              </w:rPr>
              <w:fldChar w:fldCharType="end"/>
            </w:r>
          </w:hyperlink>
        </w:p>
        <w:p w14:paraId="39A5677D" w14:textId="4826673C" w:rsidR="00B03CEA" w:rsidRDefault="00B03CEA">
          <w:pPr>
            <w:pStyle w:val="2f"/>
            <w:tabs>
              <w:tab w:val="right" w:leader="dot" w:pos="9345"/>
            </w:tabs>
            <w:rPr>
              <w:noProof/>
              <w:color w:val="auto"/>
              <w:sz w:val="22"/>
              <w:szCs w:val="22"/>
              <w:lang w:eastAsia="ru-RU"/>
            </w:rPr>
          </w:pPr>
          <w:hyperlink w:anchor="_Toc536482470" w:history="1">
            <w:r w:rsidRPr="00764B09">
              <w:rPr>
                <w:rStyle w:val="affffc"/>
                <w:noProof/>
              </w:rPr>
              <w:t>2.2. Процесс сборки</w:t>
            </w:r>
            <w:r>
              <w:rPr>
                <w:noProof/>
                <w:webHidden/>
              </w:rPr>
              <w:tab/>
            </w:r>
            <w:r>
              <w:rPr>
                <w:noProof/>
                <w:webHidden/>
              </w:rPr>
              <w:fldChar w:fldCharType="begin"/>
            </w:r>
            <w:r>
              <w:rPr>
                <w:noProof/>
                <w:webHidden/>
              </w:rPr>
              <w:instrText xml:space="preserve"> PAGEREF _Toc536482470 \h </w:instrText>
            </w:r>
            <w:r>
              <w:rPr>
                <w:noProof/>
                <w:webHidden/>
              </w:rPr>
            </w:r>
            <w:r>
              <w:rPr>
                <w:noProof/>
                <w:webHidden/>
              </w:rPr>
              <w:fldChar w:fldCharType="separate"/>
            </w:r>
            <w:r>
              <w:rPr>
                <w:noProof/>
                <w:webHidden/>
              </w:rPr>
              <w:t>7</w:t>
            </w:r>
            <w:r>
              <w:rPr>
                <w:noProof/>
                <w:webHidden/>
              </w:rPr>
              <w:fldChar w:fldCharType="end"/>
            </w:r>
          </w:hyperlink>
        </w:p>
        <w:p w14:paraId="197FF84F" w14:textId="6D7A9CC6" w:rsidR="00B03CEA" w:rsidRDefault="00B03CEA">
          <w:pPr>
            <w:pStyle w:val="3a"/>
            <w:tabs>
              <w:tab w:val="right" w:leader="dot" w:pos="9345"/>
            </w:tabs>
            <w:rPr>
              <w:noProof/>
              <w:color w:val="auto"/>
              <w:sz w:val="22"/>
              <w:szCs w:val="22"/>
              <w:lang w:eastAsia="ru-RU"/>
            </w:rPr>
          </w:pPr>
          <w:hyperlink w:anchor="_Toc536482471" w:history="1">
            <w:r w:rsidRPr="00764B09">
              <w:rPr>
                <w:rStyle w:val="affffc"/>
                <w:noProof/>
              </w:rPr>
              <w:t>2.2.1 Сборка пальцев</w:t>
            </w:r>
            <w:r>
              <w:rPr>
                <w:noProof/>
                <w:webHidden/>
              </w:rPr>
              <w:tab/>
            </w:r>
            <w:r>
              <w:rPr>
                <w:noProof/>
                <w:webHidden/>
              </w:rPr>
              <w:fldChar w:fldCharType="begin"/>
            </w:r>
            <w:r>
              <w:rPr>
                <w:noProof/>
                <w:webHidden/>
              </w:rPr>
              <w:instrText xml:space="preserve"> PAGEREF _Toc536482471 \h </w:instrText>
            </w:r>
            <w:r>
              <w:rPr>
                <w:noProof/>
                <w:webHidden/>
              </w:rPr>
            </w:r>
            <w:r>
              <w:rPr>
                <w:noProof/>
                <w:webHidden/>
              </w:rPr>
              <w:fldChar w:fldCharType="separate"/>
            </w:r>
            <w:r>
              <w:rPr>
                <w:noProof/>
                <w:webHidden/>
              </w:rPr>
              <w:t>7</w:t>
            </w:r>
            <w:r>
              <w:rPr>
                <w:noProof/>
                <w:webHidden/>
              </w:rPr>
              <w:fldChar w:fldCharType="end"/>
            </w:r>
          </w:hyperlink>
        </w:p>
        <w:p w14:paraId="5D65B6A1" w14:textId="1EB4021C" w:rsidR="00B03CEA" w:rsidRDefault="00B03CEA">
          <w:pPr>
            <w:pStyle w:val="3a"/>
            <w:tabs>
              <w:tab w:val="right" w:leader="dot" w:pos="9345"/>
            </w:tabs>
            <w:rPr>
              <w:noProof/>
              <w:color w:val="auto"/>
              <w:sz w:val="22"/>
              <w:szCs w:val="22"/>
              <w:lang w:eastAsia="ru-RU"/>
            </w:rPr>
          </w:pPr>
          <w:hyperlink w:anchor="_Toc536482472" w:history="1">
            <w:r w:rsidRPr="00764B09">
              <w:rPr>
                <w:rStyle w:val="affffc"/>
                <w:noProof/>
              </w:rPr>
              <w:t>2.2.2 Сборка предплечья и запястья</w:t>
            </w:r>
            <w:r>
              <w:rPr>
                <w:noProof/>
                <w:webHidden/>
              </w:rPr>
              <w:tab/>
            </w:r>
            <w:r>
              <w:rPr>
                <w:noProof/>
                <w:webHidden/>
              </w:rPr>
              <w:fldChar w:fldCharType="begin"/>
            </w:r>
            <w:r>
              <w:rPr>
                <w:noProof/>
                <w:webHidden/>
              </w:rPr>
              <w:instrText xml:space="preserve"> PAGEREF _Toc536482472 \h </w:instrText>
            </w:r>
            <w:r>
              <w:rPr>
                <w:noProof/>
                <w:webHidden/>
              </w:rPr>
            </w:r>
            <w:r>
              <w:rPr>
                <w:noProof/>
                <w:webHidden/>
              </w:rPr>
              <w:fldChar w:fldCharType="separate"/>
            </w:r>
            <w:r>
              <w:rPr>
                <w:noProof/>
                <w:webHidden/>
              </w:rPr>
              <w:t>7</w:t>
            </w:r>
            <w:r>
              <w:rPr>
                <w:noProof/>
                <w:webHidden/>
              </w:rPr>
              <w:fldChar w:fldCharType="end"/>
            </w:r>
          </w:hyperlink>
        </w:p>
        <w:p w14:paraId="221C26B7" w14:textId="111B44C3" w:rsidR="00B03CEA" w:rsidRDefault="00B03CEA">
          <w:pPr>
            <w:pStyle w:val="2f"/>
            <w:tabs>
              <w:tab w:val="right" w:leader="dot" w:pos="9345"/>
            </w:tabs>
            <w:rPr>
              <w:noProof/>
              <w:color w:val="auto"/>
              <w:sz w:val="22"/>
              <w:szCs w:val="22"/>
              <w:lang w:eastAsia="ru-RU"/>
            </w:rPr>
          </w:pPr>
          <w:hyperlink w:anchor="_Toc536482473" w:history="1">
            <w:r w:rsidRPr="00764B09">
              <w:rPr>
                <w:rStyle w:val="affffc"/>
                <w:noProof/>
              </w:rPr>
              <w:t>2.3. Подключение аппаратуры</w:t>
            </w:r>
            <w:r>
              <w:rPr>
                <w:noProof/>
                <w:webHidden/>
              </w:rPr>
              <w:tab/>
            </w:r>
            <w:r>
              <w:rPr>
                <w:noProof/>
                <w:webHidden/>
              </w:rPr>
              <w:fldChar w:fldCharType="begin"/>
            </w:r>
            <w:r>
              <w:rPr>
                <w:noProof/>
                <w:webHidden/>
              </w:rPr>
              <w:instrText xml:space="preserve"> PAGEREF _Toc536482473 \h </w:instrText>
            </w:r>
            <w:r>
              <w:rPr>
                <w:noProof/>
                <w:webHidden/>
              </w:rPr>
            </w:r>
            <w:r>
              <w:rPr>
                <w:noProof/>
                <w:webHidden/>
              </w:rPr>
              <w:fldChar w:fldCharType="separate"/>
            </w:r>
            <w:r>
              <w:rPr>
                <w:noProof/>
                <w:webHidden/>
              </w:rPr>
              <w:t>8</w:t>
            </w:r>
            <w:r>
              <w:rPr>
                <w:noProof/>
                <w:webHidden/>
              </w:rPr>
              <w:fldChar w:fldCharType="end"/>
            </w:r>
          </w:hyperlink>
        </w:p>
        <w:p w14:paraId="2D06075C" w14:textId="0383258B" w:rsidR="00B03CEA" w:rsidRDefault="00B03CEA">
          <w:pPr>
            <w:pStyle w:val="2f"/>
            <w:tabs>
              <w:tab w:val="right" w:leader="dot" w:pos="9345"/>
            </w:tabs>
            <w:rPr>
              <w:noProof/>
              <w:color w:val="auto"/>
              <w:sz w:val="22"/>
              <w:szCs w:val="22"/>
              <w:lang w:eastAsia="ru-RU"/>
            </w:rPr>
          </w:pPr>
          <w:hyperlink w:anchor="_Toc536482474" w:history="1">
            <w:r w:rsidRPr="00764B09">
              <w:rPr>
                <w:rStyle w:val="affffc"/>
                <w:noProof/>
              </w:rPr>
              <w:t>2.4 «Стрела».</w:t>
            </w:r>
            <w:r>
              <w:rPr>
                <w:noProof/>
                <w:webHidden/>
              </w:rPr>
              <w:tab/>
            </w:r>
            <w:r>
              <w:rPr>
                <w:noProof/>
                <w:webHidden/>
              </w:rPr>
              <w:fldChar w:fldCharType="begin"/>
            </w:r>
            <w:r>
              <w:rPr>
                <w:noProof/>
                <w:webHidden/>
              </w:rPr>
              <w:instrText xml:space="preserve"> PAGEREF _Toc536482474 \h </w:instrText>
            </w:r>
            <w:r>
              <w:rPr>
                <w:noProof/>
                <w:webHidden/>
              </w:rPr>
            </w:r>
            <w:r>
              <w:rPr>
                <w:noProof/>
                <w:webHidden/>
              </w:rPr>
              <w:fldChar w:fldCharType="separate"/>
            </w:r>
            <w:r>
              <w:rPr>
                <w:noProof/>
                <w:webHidden/>
              </w:rPr>
              <w:t>8</w:t>
            </w:r>
            <w:r>
              <w:rPr>
                <w:noProof/>
                <w:webHidden/>
              </w:rPr>
              <w:fldChar w:fldCharType="end"/>
            </w:r>
          </w:hyperlink>
        </w:p>
        <w:p w14:paraId="5B5515D5" w14:textId="52A05FC4" w:rsidR="00B03CEA" w:rsidRDefault="00B03CEA">
          <w:pPr>
            <w:pStyle w:val="13"/>
            <w:tabs>
              <w:tab w:val="right" w:leader="dot" w:pos="9345"/>
            </w:tabs>
            <w:rPr>
              <w:noProof/>
              <w:color w:val="auto"/>
              <w:sz w:val="22"/>
              <w:szCs w:val="22"/>
              <w:lang w:eastAsia="ru-RU"/>
            </w:rPr>
          </w:pPr>
          <w:hyperlink w:anchor="_Toc536482475" w:history="1">
            <w:r w:rsidRPr="00764B09">
              <w:rPr>
                <w:rStyle w:val="affffc"/>
                <w:noProof/>
              </w:rPr>
              <w:t>Глава 3. Программная часть</w:t>
            </w:r>
            <w:r>
              <w:rPr>
                <w:noProof/>
                <w:webHidden/>
              </w:rPr>
              <w:tab/>
            </w:r>
            <w:r>
              <w:rPr>
                <w:noProof/>
                <w:webHidden/>
              </w:rPr>
              <w:fldChar w:fldCharType="begin"/>
            </w:r>
            <w:r>
              <w:rPr>
                <w:noProof/>
                <w:webHidden/>
              </w:rPr>
              <w:instrText xml:space="preserve"> PAGEREF _Toc536482475 \h </w:instrText>
            </w:r>
            <w:r>
              <w:rPr>
                <w:noProof/>
                <w:webHidden/>
              </w:rPr>
            </w:r>
            <w:r>
              <w:rPr>
                <w:noProof/>
                <w:webHidden/>
              </w:rPr>
              <w:fldChar w:fldCharType="separate"/>
            </w:r>
            <w:r>
              <w:rPr>
                <w:noProof/>
                <w:webHidden/>
              </w:rPr>
              <w:t>10</w:t>
            </w:r>
            <w:r>
              <w:rPr>
                <w:noProof/>
                <w:webHidden/>
              </w:rPr>
              <w:fldChar w:fldCharType="end"/>
            </w:r>
          </w:hyperlink>
        </w:p>
        <w:p w14:paraId="6A337C2B" w14:textId="59D4753B" w:rsidR="00B03CEA" w:rsidRDefault="00B03CEA">
          <w:pPr>
            <w:pStyle w:val="2f"/>
            <w:tabs>
              <w:tab w:val="right" w:leader="dot" w:pos="9345"/>
            </w:tabs>
            <w:rPr>
              <w:noProof/>
              <w:color w:val="auto"/>
              <w:sz w:val="22"/>
              <w:szCs w:val="22"/>
              <w:lang w:eastAsia="ru-RU"/>
            </w:rPr>
          </w:pPr>
          <w:hyperlink w:anchor="_Toc536482476" w:history="1">
            <w:r w:rsidRPr="00764B09">
              <w:rPr>
                <w:rStyle w:val="affffc"/>
                <w:noProof/>
              </w:rPr>
              <w:t>3.1. Программирование аппаратной части</w:t>
            </w:r>
            <w:r>
              <w:rPr>
                <w:noProof/>
                <w:webHidden/>
              </w:rPr>
              <w:tab/>
            </w:r>
            <w:r>
              <w:rPr>
                <w:noProof/>
                <w:webHidden/>
              </w:rPr>
              <w:fldChar w:fldCharType="begin"/>
            </w:r>
            <w:r>
              <w:rPr>
                <w:noProof/>
                <w:webHidden/>
              </w:rPr>
              <w:instrText xml:space="preserve"> PAGEREF _Toc536482476 \h </w:instrText>
            </w:r>
            <w:r>
              <w:rPr>
                <w:noProof/>
                <w:webHidden/>
              </w:rPr>
            </w:r>
            <w:r>
              <w:rPr>
                <w:noProof/>
                <w:webHidden/>
              </w:rPr>
              <w:fldChar w:fldCharType="separate"/>
            </w:r>
            <w:r>
              <w:rPr>
                <w:noProof/>
                <w:webHidden/>
              </w:rPr>
              <w:t>10</w:t>
            </w:r>
            <w:r>
              <w:rPr>
                <w:noProof/>
                <w:webHidden/>
              </w:rPr>
              <w:fldChar w:fldCharType="end"/>
            </w:r>
          </w:hyperlink>
        </w:p>
        <w:p w14:paraId="542F7E1F" w14:textId="29DDB8B1" w:rsidR="00B03CEA" w:rsidRDefault="00B03CEA">
          <w:pPr>
            <w:pStyle w:val="3a"/>
            <w:tabs>
              <w:tab w:val="right" w:leader="dot" w:pos="9345"/>
            </w:tabs>
            <w:rPr>
              <w:noProof/>
              <w:color w:val="auto"/>
              <w:sz w:val="22"/>
              <w:szCs w:val="22"/>
              <w:lang w:eastAsia="ru-RU"/>
            </w:rPr>
          </w:pPr>
          <w:hyperlink w:anchor="_Toc536482477" w:history="1">
            <w:r w:rsidRPr="00764B09">
              <w:rPr>
                <w:rStyle w:val="affffc"/>
                <w:noProof/>
              </w:rPr>
              <w:t>3.1.1. Выбор языка и среды программирования</w:t>
            </w:r>
            <w:r>
              <w:rPr>
                <w:noProof/>
                <w:webHidden/>
              </w:rPr>
              <w:tab/>
            </w:r>
            <w:r>
              <w:rPr>
                <w:noProof/>
                <w:webHidden/>
              </w:rPr>
              <w:fldChar w:fldCharType="begin"/>
            </w:r>
            <w:r>
              <w:rPr>
                <w:noProof/>
                <w:webHidden/>
              </w:rPr>
              <w:instrText xml:space="preserve"> PAGEREF _Toc536482477 \h </w:instrText>
            </w:r>
            <w:r>
              <w:rPr>
                <w:noProof/>
                <w:webHidden/>
              </w:rPr>
            </w:r>
            <w:r>
              <w:rPr>
                <w:noProof/>
                <w:webHidden/>
              </w:rPr>
              <w:fldChar w:fldCharType="separate"/>
            </w:r>
            <w:r>
              <w:rPr>
                <w:noProof/>
                <w:webHidden/>
              </w:rPr>
              <w:t>10</w:t>
            </w:r>
            <w:r>
              <w:rPr>
                <w:noProof/>
                <w:webHidden/>
              </w:rPr>
              <w:fldChar w:fldCharType="end"/>
            </w:r>
          </w:hyperlink>
        </w:p>
        <w:p w14:paraId="3D0658CF" w14:textId="1FF76F3D" w:rsidR="00B03CEA" w:rsidRDefault="00B03CEA">
          <w:pPr>
            <w:pStyle w:val="2f"/>
            <w:tabs>
              <w:tab w:val="right" w:leader="dot" w:pos="9345"/>
            </w:tabs>
            <w:rPr>
              <w:noProof/>
              <w:color w:val="auto"/>
              <w:sz w:val="22"/>
              <w:szCs w:val="22"/>
              <w:lang w:eastAsia="ru-RU"/>
            </w:rPr>
          </w:pPr>
          <w:hyperlink w:anchor="_Toc536482478" w:history="1">
            <w:r w:rsidRPr="00764B09">
              <w:rPr>
                <w:rStyle w:val="affffc"/>
                <w:noProof/>
              </w:rPr>
              <w:t>3.2. Написание библиотеки.</w:t>
            </w:r>
            <w:r>
              <w:rPr>
                <w:noProof/>
                <w:webHidden/>
              </w:rPr>
              <w:tab/>
            </w:r>
            <w:r>
              <w:rPr>
                <w:noProof/>
                <w:webHidden/>
              </w:rPr>
              <w:fldChar w:fldCharType="begin"/>
            </w:r>
            <w:r>
              <w:rPr>
                <w:noProof/>
                <w:webHidden/>
              </w:rPr>
              <w:instrText xml:space="preserve"> PAGEREF _Toc536482478 \h </w:instrText>
            </w:r>
            <w:r>
              <w:rPr>
                <w:noProof/>
                <w:webHidden/>
              </w:rPr>
            </w:r>
            <w:r>
              <w:rPr>
                <w:noProof/>
                <w:webHidden/>
              </w:rPr>
              <w:fldChar w:fldCharType="separate"/>
            </w:r>
            <w:r>
              <w:rPr>
                <w:noProof/>
                <w:webHidden/>
              </w:rPr>
              <w:t>10</w:t>
            </w:r>
            <w:r>
              <w:rPr>
                <w:noProof/>
                <w:webHidden/>
              </w:rPr>
              <w:fldChar w:fldCharType="end"/>
            </w:r>
          </w:hyperlink>
        </w:p>
        <w:p w14:paraId="3789C61B" w14:textId="09D93921" w:rsidR="00B03CEA" w:rsidRDefault="00B03CEA">
          <w:pPr>
            <w:pStyle w:val="3a"/>
            <w:tabs>
              <w:tab w:val="right" w:leader="dot" w:pos="9345"/>
            </w:tabs>
            <w:rPr>
              <w:noProof/>
              <w:color w:val="auto"/>
              <w:sz w:val="22"/>
              <w:szCs w:val="22"/>
              <w:lang w:eastAsia="ru-RU"/>
            </w:rPr>
          </w:pPr>
          <w:hyperlink w:anchor="_Toc536482479" w:history="1">
            <w:r w:rsidRPr="00764B09">
              <w:rPr>
                <w:rStyle w:val="affffc"/>
                <w:noProof/>
              </w:rPr>
              <w:t>3.2.1. Навигационная матрица</w:t>
            </w:r>
            <w:r>
              <w:rPr>
                <w:noProof/>
                <w:webHidden/>
              </w:rPr>
              <w:tab/>
            </w:r>
            <w:r>
              <w:rPr>
                <w:noProof/>
                <w:webHidden/>
              </w:rPr>
              <w:fldChar w:fldCharType="begin"/>
            </w:r>
            <w:r>
              <w:rPr>
                <w:noProof/>
                <w:webHidden/>
              </w:rPr>
              <w:instrText xml:space="preserve"> PAGEREF _Toc536482479 \h </w:instrText>
            </w:r>
            <w:r>
              <w:rPr>
                <w:noProof/>
                <w:webHidden/>
              </w:rPr>
            </w:r>
            <w:r>
              <w:rPr>
                <w:noProof/>
                <w:webHidden/>
              </w:rPr>
              <w:fldChar w:fldCharType="separate"/>
            </w:r>
            <w:r>
              <w:rPr>
                <w:noProof/>
                <w:webHidden/>
              </w:rPr>
              <w:t>10</w:t>
            </w:r>
            <w:r>
              <w:rPr>
                <w:noProof/>
                <w:webHidden/>
              </w:rPr>
              <w:fldChar w:fldCharType="end"/>
            </w:r>
          </w:hyperlink>
        </w:p>
        <w:p w14:paraId="3B81C988" w14:textId="38DD0F89" w:rsidR="00B03CEA" w:rsidRDefault="00B03CEA">
          <w:pPr>
            <w:pStyle w:val="3a"/>
            <w:tabs>
              <w:tab w:val="right" w:leader="dot" w:pos="9345"/>
            </w:tabs>
            <w:rPr>
              <w:noProof/>
              <w:color w:val="auto"/>
              <w:sz w:val="22"/>
              <w:szCs w:val="22"/>
              <w:lang w:eastAsia="ru-RU"/>
            </w:rPr>
          </w:pPr>
          <w:hyperlink w:anchor="_Toc536482480" w:history="1">
            <w:r w:rsidRPr="00764B09">
              <w:rPr>
                <w:rStyle w:val="affffc"/>
                <w:noProof/>
              </w:rPr>
              <w:t>3.2.2. Функция перевода символов</w:t>
            </w:r>
            <w:r>
              <w:rPr>
                <w:noProof/>
                <w:webHidden/>
              </w:rPr>
              <w:tab/>
            </w:r>
            <w:r>
              <w:rPr>
                <w:noProof/>
                <w:webHidden/>
              </w:rPr>
              <w:fldChar w:fldCharType="begin"/>
            </w:r>
            <w:r>
              <w:rPr>
                <w:noProof/>
                <w:webHidden/>
              </w:rPr>
              <w:instrText xml:space="preserve"> PAGEREF _Toc536482480 \h </w:instrText>
            </w:r>
            <w:r>
              <w:rPr>
                <w:noProof/>
                <w:webHidden/>
              </w:rPr>
            </w:r>
            <w:r>
              <w:rPr>
                <w:noProof/>
                <w:webHidden/>
              </w:rPr>
              <w:fldChar w:fldCharType="separate"/>
            </w:r>
            <w:r>
              <w:rPr>
                <w:noProof/>
                <w:webHidden/>
              </w:rPr>
              <w:t>11</w:t>
            </w:r>
            <w:r>
              <w:rPr>
                <w:noProof/>
                <w:webHidden/>
              </w:rPr>
              <w:fldChar w:fldCharType="end"/>
            </w:r>
          </w:hyperlink>
        </w:p>
        <w:p w14:paraId="7D1D4A6F" w14:textId="0F870710" w:rsidR="00B03CEA" w:rsidRDefault="00B03CEA">
          <w:pPr>
            <w:pStyle w:val="3a"/>
            <w:tabs>
              <w:tab w:val="right" w:leader="dot" w:pos="9345"/>
            </w:tabs>
            <w:rPr>
              <w:noProof/>
              <w:color w:val="auto"/>
              <w:sz w:val="22"/>
              <w:szCs w:val="22"/>
              <w:lang w:eastAsia="ru-RU"/>
            </w:rPr>
          </w:pPr>
          <w:hyperlink w:anchor="_Toc536482481" w:history="1">
            <w:r w:rsidRPr="00764B09">
              <w:rPr>
                <w:rStyle w:val="affffc"/>
                <w:noProof/>
              </w:rPr>
              <w:t>3.2.3. Функция перевода предложений</w:t>
            </w:r>
            <w:r>
              <w:rPr>
                <w:noProof/>
                <w:webHidden/>
              </w:rPr>
              <w:tab/>
            </w:r>
            <w:r>
              <w:rPr>
                <w:noProof/>
                <w:webHidden/>
              </w:rPr>
              <w:fldChar w:fldCharType="begin"/>
            </w:r>
            <w:r>
              <w:rPr>
                <w:noProof/>
                <w:webHidden/>
              </w:rPr>
              <w:instrText xml:space="preserve"> PAGEREF _Toc536482481 \h </w:instrText>
            </w:r>
            <w:r>
              <w:rPr>
                <w:noProof/>
                <w:webHidden/>
              </w:rPr>
            </w:r>
            <w:r>
              <w:rPr>
                <w:noProof/>
                <w:webHidden/>
              </w:rPr>
              <w:fldChar w:fldCharType="separate"/>
            </w:r>
            <w:r>
              <w:rPr>
                <w:noProof/>
                <w:webHidden/>
              </w:rPr>
              <w:t>11</w:t>
            </w:r>
            <w:r>
              <w:rPr>
                <w:noProof/>
                <w:webHidden/>
              </w:rPr>
              <w:fldChar w:fldCharType="end"/>
            </w:r>
          </w:hyperlink>
        </w:p>
        <w:p w14:paraId="67BD70F8" w14:textId="42D87E65" w:rsidR="00B03CEA" w:rsidRDefault="00B03CEA">
          <w:pPr>
            <w:pStyle w:val="2f"/>
            <w:tabs>
              <w:tab w:val="right" w:leader="dot" w:pos="9345"/>
            </w:tabs>
            <w:rPr>
              <w:noProof/>
              <w:color w:val="auto"/>
              <w:sz w:val="22"/>
              <w:szCs w:val="22"/>
              <w:lang w:eastAsia="ru-RU"/>
            </w:rPr>
          </w:pPr>
          <w:hyperlink w:anchor="_Toc536482482" w:history="1">
            <w:r w:rsidRPr="00764B09">
              <w:rPr>
                <w:rStyle w:val="affffc"/>
                <w:noProof/>
              </w:rPr>
              <w:t xml:space="preserve">3.3. Создание </w:t>
            </w:r>
            <w:r w:rsidRPr="00764B09">
              <w:rPr>
                <w:rStyle w:val="affffc"/>
                <w:noProof/>
                <w:lang w:val="en-US"/>
              </w:rPr>
              <w:t>Android</w:t>
            </w:r>
            <w:r w:rsidRPr="00764B09">
              <w:rPr>
                <w:rStyle w:val="affffc"/>
                <w:noProof/>
              </w:rPr>
              <w:t>-приложения</w:t>
            </w:r>
            <w:r>
              <w:rPr>
                <w:noProof/>
                <w:webHidden/>
              </w:rPr>
              <w:tab/>
            </w:r>
            <w:r>
              <w:rPr>
                <w:noProof/>
                <w:webHidden/>
              </w:rPr>
              <w:fldChar w:fldCharType="begin"/>
            </w:r>
            <w:r>
              <w:rPr>
                <w:noProof/>
                <w:webHidden/>
              </w:rPr>
              <w:instrText xml:space="preserve"> PAGEREF _Toc536482482 \h </w:instrText>
            </w:r>
            <w:r>
              <w:rPr>
                <w:noProof/>
                <w:webHidden/>
              </w:rPr>
            </w:r>
            <w:r>
              <w:rPr>
                <w:noProof/>
                <w:webHidden/>
              </w:rPr>
              <w:fldChar w:fldCharType="separate"/>
            </w:r>
            <w:r>
              <w:rPr>
                <w:noProof/>
                <w:webHidden/>
              </w:rPr>
              <w:t>12</w:t>
            </w:r>
            <w:r>
              <w:rPr>
                <w:noProof/>
                <w:webHidden/>
              </w:rPr>
              <w:fldChar w:fldCharType="end"/>
            </w:r>
          </w:hyperlink>
        </w:p>
        <w:p w14:paraId="69A3C29E" w14:textId="201F3DED" w:rsidR="00B03CEA" w:rsidRDefault="00B03CEA">
          <w:pPr>
            <w:pStyle w:val="3a"/>
            <w:tabs>
              <w:tab w:val="right" w:leader="dot" w:pos="9345"/>
            </w:tabs>
            <w:rPr>
              <w:noProof/>
              <w:color w:val="auto"/>
              <w:sz w:val="22"/>
              <w:szCs w:val="22"/>
              <w:lang w:eastAsia="ru-RU"/>
            </w:rPr>
          </w:pPr>
          <w:hyperlink w:anchor="_Toc536482483" w:history="1">
            <w:r w:rsidRPr="00764B09">
              <w:rPr>
                <w:rStyle w:val="affffc"/>
                <w:noProof/>
              </w:rPr>
              <w:t>3.3.1 Управление посредством ввода текста</w:t>
            </w:r>
            <w:r>
              <w:rPr>
                <w:noProof/>
                <w:webHidden/>
              </w:rPr>
              <w:tab/>
            </w:r>
            <w:r>
              <w:rPr>
                <w:noProof/>
                <w:webHidden/>
              </w:rPr>
              <w:fldChar w:fldCharType="begin"/>
            </w:r>
            <w:r>
              <w:rPr>
                <w:noProof/>
                <w:webHidden/>
              </w:rPr>
              <w:instrText xml:space="preserve"> PAGEREF _Toc536482483 \h </w:instrText>
            </w:r>
            <w:r>
              <w:rPr>
                <w:noProof/>
                <w:webHidden/>
              </w:rPr>
            </w:r>
            <w:r>
              <w:rPr>
                <w:noProof/>
                <w:webHidden/>
              </w:rPr>
              <w:fldChar w:fldCharType="separate"/>
            </w:r>
            <w:r>
              <w:rPr>
                <w:noProof/>
                <w:webHidden/>
              </w:rPr>
              <w:t>12</w:t>
            </w:r>
            <w:r>
              <w:rPr>
                <w:noProof/>
                <w:webHidden/>
              </w:rPr>
              <w:fldChar w:fldCharType="end"/>
            </w:r>
          </w:hyperlink>
        </w:p>
        <w:p w14:paraId="4A6E1026" w14:textId="010EBEA5" w:rsidR="00B03CEA" w:rsidRDefault="00B03CEA">
          <w:pPr>
            <w:pStyle w:val="3a"/>
            <w:tabs>
              <w:tab w:val="right" w:leader="dot" w:pos="9345"/>
            </w:tabs>
            <w:rPr>
              <w:noProof/>
              <w:color w:val="auto"/>
              <w:sz w:val="22"/>
              <w:szCs w:val="22"/>
              <w:lang w:eastAsia="ru-RU"/>
            </w:rPr>
          </w:pPr>
          <w:hyperlink w:anchor="_Toc536482484" w:history="1">
            <w:r w:rsidRPr="00764B09">
              <w:rPr>
                <w:rStyle w:val="affffc"/>
                <w:noProof/>
              </w:rPr>
              <w:t>3.3.2. Управление посредством распознавания речи</w:t>
            </w:r>
            <w:r>
              <w:rPr>
                <w:noProof/>
                <w:webHidden/>
              </w:rPr>
              <w:tab/>
            </w:r>
            <w:r>
              <w:rPr>
                <w:noProof/>
                <w:webHidden/>
              </w:rPr>
              <w:fldChar w:fldCharType="begin"/>
            </w:r>
            <w:r>
              <w:rPr>
                <w:noProof/>
                <w:webHidden/>
              </w:rPr>
              <w:instrText xml:space="preserve"> PAGEREF _Toc536482484 \h </w:instrText>
            </w:r>
            <w:r>
              <w:rPr>
                <w:noProof/>
                <w:webHidden/>
              </w:rPr>
            </w:r>
            <w:r>
              <w:rPr>
                <w:noProof/>
                <w:webHidden/>
              </w:rPr>
              <w:fldChar w:fldCharType="separate"/>
            </w:r>
            <w:r>
              <w:rPr>
                <w:noProof/>
                <w:webHidden/>
              </w:rPr>
              <w:t>12</w:t>
            </w:r>
            <w:r>
              <w:rPr>
                <w:noProof/>
                <w:webHidden/>
              </w:rPr>
              <w:fldChar w:fldCharType="end"/>
            </w:r>
          </w:hyperlink>
        </w:p>
        <w:p w14:paraId="7B6E5918" w14:textId="444278C3" w:rsidR="00B03CEA" w:rsidRDefault="00B03CEA">
          <w:pPr>
            <w:pStyle w:val="3a"/>
            <w:tabs>
              <w:tab w:val="right" w:leader="dot" w:pos="9345"/>
            </w:tabs>
            <w:rPr>
              <w:noProof/>
              <w:color w:val="auto"/>
              <w:sz w:val="22"/>
              <w:szCs w:val="22"/>
              <w:lang w:eastAsia="ru-RU"/>
            </w:rPr>
          </w:pPr>
          <w:hyperlink w:anchor="_Toc536482485" w:history="1">
            <w:r w:rsidRPr="00764B09">
              <w:rPr>
                <w:rStyle w:val="affffc"/>
                <w:noProof/>
              </w:rPr>
              <w:t>3.3.3. Ручной режим управления</w:t>
            </w:r>
            <w:r>
              <w:rPr>
                <w:noProof/>
                <w:webHidden/>
              </w:rPr>
              <w:tab/>
            </w:r>
            <w:r>
              <w:rPr>
                <w:noProof/>
                <w:webHidden/>
              </w:rPr>
              <w:fldChar w:fldCharType="begin"/>
            </w:r>
            <w:r>
              <w:rPr>
                <w:noProof/>
                <w:webHidden/>
              </w:rPr>
              <w:instrText xml:space="preserve"> PAGEREF _Toc536482485 \h </w:instrText>
            </w:r>
            <w:r>
              <w:rPr>
                <w:noProof/>
                <w:webHidden/>
              </w:rPr>
            </w:r>
            <w:r>
              <w:rPr>
                <w:noProof/>
                <w:webHidden/>
              </w:rPr>
              <w:fldChar w:fldCharType="separate"/>
            </w:r>
            <w:r>
              <w:rPr>
                <w:noProof/>
                <w:webHidden/>
              </w:rPr>
              <w:t>13</w:t>
            </w:r>
            <w:r>
              <w:rPr>
                <w:noProof/>
                <w:webHidden/>
              </w:rPr>
              <w:fldChar w:fldCharType="end"/>
            </w:r>
          </w:hyperlink>
        </w:p>
        <w:p w14:paraId="535CDF02" w14:textId="21D87C69" w:rsidR="00B03CEA" w:rsidRDefault="00B03CEA">
          <w:pPr>
            <w:pStyle w:val="3a"/>
            <w:tabs>
              <w:tab w:val="right" w:leader="dot" w:pos="9345"/>
            </w:tabs>
            <w:rPr>
              <w:noProof/>
              <w:color w:val="auto"/>
              <w:sz w:val="22"/>
              <w:szCs w:val="22"/>
              <w:lang w:eastAsia="ru-RU"/>
            </w:rPr>
          </w:pPr>
          <w:hyperlink w:anchor="_Toc536482486" w:history="1">
            <w:r w:rsidRPr="00764B09">
              <w:rPr>
                <w:rStyle w:val="affffc"/>
                <w:noProof/>
              </w:rPr>
              <w:t>3.3.4. Локализация приложения</w:t>
            </w:r>
            <w:r>
              <w:rPr>
                <w:noProof/>
                <w:webHidden/>
              </w:rPr>
              <w:tab/>
            </w:r>
            <w:r>
              <w:rPr>
                <w:noProof/>
                <w:webHidden/>
              </w:rPr>
              <w:fldChar w:fldCharType="begin"/>
            </w:r>
            <w:r>
              <w:rPr>
                <w:noProof/>
                <w:webHidden/>
              </w:rPr>
              <w:instrText xml:space="preserve"> PAGEREF _Toc536482486 \h </w:instrText>
            </w:r>
            <w:r>
              <w:rPr>
                <w:noProof/>
                <w:webHidden/>
              </w:rPr>
            </w:r>
            <w:r>
              <w:rPr>
                <w:noProof/>
                <w:webHidden/>
              </w:rPr>
              <w:fldChar w:fldCharType="separate"/>
            </w:r>
            <w:r>
              <w:rPr>
                <w:noProof/>
                <w:webHidden/>
              </w:rPr>
              <w:t>13</w:t>
            </w:r>
            <w:r>
              <w:rPr>
                <w:noProof/>
                <w:webHidden/>
              </w:rPr>
              <w:fldChar w:fldCharType="end"/>
            </w:r>
          </w:hyperlink>
        </w:p>
        <w:p w14:paraId="2CE44225" w14:textId="75D3F0F0" w:rsidR="00B03CEA" w:rsidRDefault="00B03CEA">
          <w:pPr>
            <w:pStyle w:val="2f"/>
            <w:tabs>
              <w:tab w:val="right" w:leader="dot" w:pos="9345"/>
            </w:tabs>
            <w:rPr>
              <w:noProof/>
              <w:color w:val="auto"/>
              <w:sz w:val="22"/>
              <w:szCs w:val="22"/>
              <w:lang w:eastAsia="ru-RU"/>
            </w:rPr>
          </w:pPr>
          <w:hyperlink w:anchor="_Toc536482487" w:history="1">
            <w:r w:rsidRPr="00764B09">
              <w:rPr>
                <w:rStyle w:val="affffc"/>
                <w:noProof/>
              </w:rPr>
              <w:t>3.4. Реализация передачи данных</w:t>
            </w:r>
            <w:r>
              <w:rPr>
                <w:noProof/>
                <w:webHidden/>
              </w:rPr>
              <w:tab/>
            </w:r>
            <w:r>
              <w:rPr>
                <w:noProof/>
                <w:webHidden/>
              </w:rPr>
              <w:fldChar w:fldCharType="begin"/>
            </w:r>
            <w:r>
              <w:rPr>
                <w:noProof/>
                <w:webHidden/>
              </w:rPr>
              <w:instrText xml:space="preserve"> PAGEREF _Toc536482487 \h </w:instrText>
            </w:r>
            <w:r>
              <w:rPr>
                <w:noProof/>
                <w:webHidden/>
              </w:rPr>
            </w:r>
            <w:r>
              <w:rPr>
                <w:noProof/>
                <w:webHidden/>
              </w:rPr>
              <w:fldChar w:fldCharType="separate"/>
            </w:r>
            <w:r>
              <w:rPr>
                <w:noProof/>
                <w:webHidden/>
              </w:rPr>
              <w:t>13</w:t>
            </w:r>
            <w:r>
              <w:rPr>
                <w:noProof/>
                <w:webHidden/>
              </w:rPr>
              <w:fldChar w:fldCharType="end"/>
            </w:r>
          </w:hyperlink>
        </w:p>
        <w:p w14:paraId="4BCA46EE" w14:textId="484568D2" w:rsidR="00B03CEA" w:rsidRDefault="00B03CEA">
          <w:pPr>
            <w:pStyle w:val="3a"/>
            <w:tabs>
              <w:tab w:val="right" w:leader="dot" w:pos="9345"/>
            </w:tabs>
            <w:rPr>
              <w:noProof/>
              <w:color w:val="auto"/>
              <w:sz w:val="22"/>
              <w:szCs w:val="22"/>
              <w:lang w:eastAsia="ru-RU"/>
            </w:rPr>
          </w:pPr>
          <w:hyperlink w:anchor="_Toc536482488" w:history="1">
            <w:r w:rsidRPr="00764B09">
              <w:rPr>
                <w:rStyle w:val="affffc"/>
                <w:noProof/>
              </w:rPr>
              <w:t xml:space="preserve">3.4.1. Реализация со стороны </w:t>
            </w:r>
            <w:r w:rsidRPr="00764B09">
              <w:rPr>
                <w:rStyle w:val="affffc"/>
                <w:noProof/>
                <w:lang w:val="en-US"/>
              </w:rPr>
              <w:t>Android</w:t>
            </w:r>
            <w:r w:rsidRPr="00764B09">
              <w:rPr>
                <w:rStyle w:val="affffc"/>
                <w:noProof/>
              </w:rPr>
              <w:t>-приложения.</w:t>
            </w:r>
            <w:r>
              <w:rPr>
                <w:noProof/>
                <w:webHidden/>
              </w:rPr>
              <w:tab/>
            </w:r>
            <w:r>
              <w:rPr>
                <w:noProof/>
                <w:webHidden/>
              </w:rPr>
              <w:fldChar w:fldCharType="begin"/>
            </w:r>
            <w:r>
              <w:rPr>
                <w:noProof/>
                <w:webHidden/>
              </w:rPr>
              <w:instrText xml:space="preserve"> PAGEREF _Toc536482488 \h </w:instrText>
            </w:r>
            <w:r>
              <w:rPr>
                <w:noProof/>
                <w:webHidden/>
              </w:rPr>
            </w:r>
            <w:r>
              <w:rPr>
                <w:noProof/>
                <w:webHidden/>
              </w:rPr>
              <w:fldChar w:fldCharType="separate"/>
            </w:r>
            <w:r>
              <w:rPr>
                <w:noProof/>
                <w:webHidden/>
              </w:rPr>
              <w:t>13</w:t>
            </w:r>
            <w:r>
              <w:rPr>
                <w:noProof/>
                <w:webHidden/>
              </w:rPr>
              <w:fldChar w:fldCharType="end"/>
            </w:r>
          </w:hyperlink>
        </w:p>
        <w:p w14:paraId="2A0FE8DC" w14:textId="4E9695A2" w:rsidR="00B03CEA" w:rsidRDefault="00B03CEA">
          <w:pPr>
            <w:pStyle w:val="3a"/>
            <w:tabs>
              <w:tab w:val="right" w:leader="dot" w:pos="9345"/>
            </w:tabs>
            <w:rPr>
              <w:noProof/>
              <w:color w:val="auto"/>
              <w:sz w:val="22"/>
              <w:szCs w:val="22"/>
              <w:lang w:eastAsia="ru-RU"/>
            </w:rPr>
          </w:pPr>
          <w:hyperlink w:anchor="_Toc536482489" w:history="1">
            <w:r w:rsidRPr="00764B09">
              <w:rPr>
                <w:rStyle w:val="affffc"/>
                <w:noProof/>
              </w:rPr>
              <w:t>3.4.2. Реализация со стороны микроконтроллера</w:t>
            </w:r>
            <w:r>
              <w:rPr>
                <w:noProof/>
                <w:webHidden/>
              </w:rPr>
              <w:tab/>
            </w:r>
            <w:r>
              <w:rPr>
                <w:noProof/>
                <w:webHidden/>
              </w:rPr>
              <w:fldChar w:fldCharType="begin"/>
            </w:r>
            <w:r>
              <w:rPr>
                <w:noProof/>
                <w:webHidden/>
              </w:rPr>
              <w:instrText xml:space="preserve"> PAGEREF _Toc536482489 \h </w:instrText>
            </w:r>
            <w:r>
              <w:rPr>
                <w:noProof/>
                <w:webHidden/>
              </w:rPr>
            </w:r>
            <w:r>
              <w:rPr>
                <w:noProof/>
                <w:webHidden/>
              </w:rPr>
              <w:fldChar w:fldCharType="separate"/>
            </w:r>
            <w:r>
              <w:rPr>
                <w:noProof/>
                <w:webHidden/>
              </w:rPr>
              <w:t>14</w:t>
            </w:r>
            <w:r>
              <w:rPr>
                <w:noProof/>
                <w:webHidden/>
              </w:rPr>
              <w:fldChar w:fldCharType="end"/>
            </w:r>
          </w:hyperlink>
        </w:p>
        <w:p w14:paraId="3F6515F1" w14:textId="4A71E302" w:rsidR="00B03CEA" w:rsidRDefault="00B03CEA">
          <w:pPr>
            <w:pStyle w:val="13"/>
            <w:tabs>
              <w:tab w:val="right" w:leader="dot" w:pos="9345"/>
            </w:tabs>
            <w:rPr>
              <w:noProof/>
              <w:color w:val="auto"/>
              <w:sz w:val="22"/>
              <w:szCs w:val="22"/>
              <w:lang w:eastAsia="ru-RU"/>
            </w:rPr>
          </w:pPr>
          <w:hyperlink w:anchor="_Toc536482490" w:history="1">
            <w:r w:rsidRPr="00764B09">
              <w:rPr>
                <w:rStyle w:val="affffc"/>
                <w:noProof/>
              </w:rPr>
              <w:t>Заключение</w:t>
            </w:r>
            <w:r>
              <w:rPr>
                <w:noProof/>
                <w:webHidden/>
              </w:rPr>
              <w:tab/>
            </w:r>
            <w:r>
              <w:rPr>
                <w:noProof/>
                <w:webHidden/>
              </w:rPr>
              <w:fldChar w:fldCharType="begin"/>
            </w:r>
            <w:r>
              <w:rPr>
                <w:noProof/>
                <w:webHidden/>
              </w:rPr>
              <w:instrText xml:space="preserve"> PAGEREF _Toc536482490 \h </w:instrText>
            </w:r>
            <w:r>
              <w:rPr>
                <w:noProof/>
                <w:webHidden/>
              </w:rPr>
            </w:r>
            <w:r>
              <w:rPr>
                <w:noProof/>
                <w:webHidden/>
              </w:rPr>
              <w:fldChar w:fldCharType="separate"/>
            </w:r>
            <w:r>
              <w:rPr>
                <w:noProof/>
                <w:webHidden/>
              </w:rPr>
              <w:t>18</w:t>
            </w:r>
            <w:r>
              <w:rPr>
                <w:noProof/>
                <w:webHidden/>
              </w:rPr>
              <w:fldChar w:fldCharType="end"/>
            </w:r>
          </w:hyperlink>
        </w:p>
        <w:p w14:paraId="2407861C" w14:textId="2F6E18B7" w:rsidR="00B03CEA" w:rsidRDefault="00B03CEA">
          <w:pPr>
            <w:pStyle w:val="13"/>
            <w:tabs>
              <w:tab w:val="right" w:leader="dot" w:pos="9345"/>
            </w:tabs>
            <w:rPr>
              <w:noProof/>
              <w:color w:val="auto"/>
              <w:sz w:val="22"/>
              <w:szCs w:val="22"/>
              <w:lang w:eastAsia="ru-RU"/>
            </w:rPr>
          </w:pPr>
          <w:hyperlink w:anchor="_Toc536482491" w:history="1">
            <w:r w:rsidRPr="00764B09">
              <w:rPr>
                <w:rStyle w:val="affffc"/>
                <w:noProof/>
              </w:rPr>
              <w:t>Список литературы</w:t>
            </w:r>
            <w:r>
              <w:rPr>
                <w:noProof/>
                <w:webHidden/>
              </w:rPr>
              <w:tab/>
            </w:r>
            <w:r>
              <w:rPr>
                <w:noProof/>
                <w:webHidden/>
              </w:rPr>
              <w:fldChar w:fldCharType="begin"/>
            </w:r>
            <w:r>
              <w:rPr>
                <w:noProof/>
                <w:webHidden/>
              </w:rPr>
              <w:instrText xml:space="preserve"> PAGEREF _Toc536482491 \h </w:instrText>
            </w:r>
            <w:r>
              <w:rPr>
                <w:noProof/>
                <w:webHidden/>
              </w:rPr>
            </w:r>
            <w:r>
              <w:rPr>
                <w:noProof/>
                <w:webHidden/>
              </w:rPr>
              <w:fldChar w:fldCharType="separate"/>
            </w:r>
            <w:r>
              <w:rPr>
                <w:noProof/>
                <w:webHidden/>
              </w:rPr>
              <w:t>19</w:t>
            </w:r>
            <w:r>
              <w:rPr>
                <w:noProof/>
                <w:webHidden/>
              </w:rPr>
              <w:fldChar w:fldCharType="end"/>
            </w:r>
          </w:hyperlink>
        </w:p>
        <w:p w14:paraId="4FB0A58E" w14:textId="39B20338" w:rsidR="00B03CEA" w:rsidRDefault="00B03CEA">
          <w:pPr>
            <w:pStyle w:val="13"/>
            <w:tabs>
              <w:tab w:val="right" w:leader="dot" w:pos="9345"/>
            </w:tabs>
            <w:rPr>
              <w:noProof/>
              <w:color w:val="auto"/>
              <w:sz w:val="22"/>
              <w:szCs w:val="22"/>
              <w:lang w:eastAsia="ru-RU"/>
            </w:rPr>
          </w:pPr>
          <w:hyperlink w:anchor="_Toc536482492" w:history="1">
            <w:r w:rsidRPr="00764B09">
              <w:rPr>
                <w:rStyle w:val="affffc"/>
                <w:noProof/>
              </w:rPr>
              <w:t>Приложение</w:t>
            </w:r>
            <w:r>
              <w:rPr>
                <w:noProof/>
                <w:webHidden/>
              </w:rPr>
              <w:tab/>
            </w:r>
            <w:r>
              <w:rPr>
                <w:noProof/>
                <w:webHidden/>
              </w:rPr>
              <w:fldChar w:fldCharType="begin"/>
            </w:r>
            <w:r>
              <w:rPr>
                <w:noProof/>
                <w:webHidden/>
              </w:rPr>
              <w:instrText xml:space="preserve"> PAGEREF _Toc536482492 \h </w:instrText>
            </w:r>
            <w:r>
              <w:rPr>
                <w:noProof/>
                <w:webHidden/>
              </w:rPr>
            </w:r>
            <w:r>
              <w:rPr>
                <w:noProof/>
                <w:webHidden/>
              </w:rPr>
              <w:fldChar w:fldCharType="separate"/>
            </w:r>
            <w:r>
              <w:rPr>
                <w:noProof/>
                <w:webHidden/>
              </w:rPr>
              <w:t>20</w:t>
            </w:r>
            <w:r>
              <w:rPr>
                <w:noProof/>
                <w:webHidden/>
              </w:rPr>
              <w:fldChar w:fldCharType="end"/>
            </w:r>
          </w:hyperlink>
        </w:p>
        <w:p w14:paraId="17475D1C" w14:textId="6EE02B27" w:rsidR="004F7952" w:rsidRDefault="004F7952">
          <w:r w:rsidRPr="00261F7A">
            <w:rPr>
              <w:b/>
              <w:bCs/>
              <w:sz w:val="22"/>
              <w:szCs w:val="22"/>
            </w:rPr>
            <w:fldChar w:fldCharType="end"/>
          </w:r>
        </w:p>
      </w:sdtContent>
    </w:sdt>
    <w:p w14:paraId="00C693C8" w14:textId="46140472" w:rsidR="00261F7A" w:rsidRDefault="00261F7A">
      <w:pPr>
        <w:spacing w:line="480" w:lineRule="auto"/>
        <w:jc w:val="left"/>
      </w:pPr>
      <w:r>
        <w:br w:type="page"/>
      </w:r>
    </w:p>
    <w:p w14:paraId="2FBC315B" w14:textId="77777777" w:rsidR="00344D82" w:rsidRPr="00B43A18" w:rsidRDefault="00344D82" w:rsidP="00E64445">
      <w:pPr>
        <w:pStyle w:val="1"/>
      </w:pPr>
      <w:bookmarkStart w:id="0" w:name="_Toc508127618"/>
      <w:bookmarkStart w:id="1" w:name="_Toc536482461"/>
      <w:r w:rsidRPr="00B43A18">
        <w:lastRenderedPageBreak/>
        <w:t>Введение</w:t>
      </w:r>
      <w:bookmarkEnd w:id="0"/>
      <w:bookmarkEnd w:id="1"/>
    </w:p>
    <w:p w14:paraId="6173C62D" w14:textId="6F76A324"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09F53BE6" w14:textId="3215CF05" w:rsidR="004B0C50" w:rsidRDefault="00D6089E" w:rsidP="004B0C50">
      <w:r>
        <w:t>Актуальность проблемы</w:t>
      </w:r>
      <w:r w:rsidR="00527B2C" w:rsidRPr="00527B2C">
        <w:t xml:space="preserve"> </w:t>
      </w:r>
      <w:r w:rsidR="00527B2C">
        <w:t>и научная новизна</w:t>
      </w:r>
      <w:r>
        <w:t xml:space="preserve"> заключа</w:t>
      </w:r>
      <w:r w:rsidR="00527B2C">
        <w:t>ю</w:t>
      </w:r>
      <w:r>
        <w:t>тся в том, что подобных проектов до сих пор не существует в России</w:t>
      </w:r>
      <w:r w:rsidR="004B0C50">
        <w:t xml:space="preserve">, </w:t>
      </w:r>
      <w:r w:rsidR="00AD1AD9">
        <w:t>хотя есть</w:t>
      </w:r>
      <w:r w:rsidR="004B0C50">
        <w:t xml:space="preserve"> люд</w:t>
      </w:r>
      <w:r w:rsidR="00AD1AD9">
        <w:t>и</w:t>
      </w:r>
      <w:r>
        <w:t xml:space="preserve"> с ограниченным</w:t>
      </w:r>
      <w:r w:rsidR="004B0C50">
        <w:t>и возможностями слуха</w:t>
      </w:r>
      <w:r>
        <w:t xml:space="preserve">. </w:t>
      </w:r>
      <w:r w:rsidR="00184F23">
        <w:t>Ц</w:t>
      </w:r>
      <w:r>
        <w:t>ель</w:t>
      </w:r>
      <w:r w:rsidR="00184F23">
        <w:t xml:space="preserve"> проекта</w:t>
      </w:r>
      <w:r>
        <w:t xml:space="preserve">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r w:rsidR="00184F23">
        <w:t xml:space="preserve"> </w:t>
      </w:r>
      <w:r w:rsidR="004B0C50">
        <w:t>Для реализации нашей цели мы поставили себе ряд задач:</w:t>
      </w:r>
    </w:p>
    <w:p w14:paraId="20079769" w14:textId="77777777" w:rsidR="004B0C50" w:rsidRDefault="004B0C50" w:rsidP="00184F23">
      <w:pPr>
        <w:pStyle w:val="affe"/>
        <w:numPr>
          <w:ilvl w:val="0"/>
          <w:numId w:val="13"/>
        </w:numPr>
        <w:ind w:left="1037" w:hanging="357"/>
      </w:pPr>
      <w:r>
        <w:t xml:space="preserve">Разработать проект </w:t>
      </w:r>
      <w:r w:rsidR="00E96F44">
        <w:t>программируемого</w:t>
      </w:r>
      <w:r>
        <w:t xml:space="preserve"> сурдопереводчика.</w:t>
      </w:r>
    </w:p>
    <w:p w14:paraId="5E485B1A" w14:textId="77777777" w:rsidR="004B0C50" w:rsidRDefault="004B0C50" w:rsidP="00184F23">
      <w:pPr>
        <w:pStyle w:val="affe"/>
        <w:numPr>
          <w:ilvl w:val="0"/>
          <w:numId w:val="13"/>
        </w:numPr>
        <w:ind w:left="1037" w:hanging="357"/>
      </w:pPr>
      <w:r>
        <w:t>Написать программное обеспечение для установки.</w:t>
      </w:r>
    </w:p>
    <w:p w14:paraId="18DBEAFC" w14:textId="17BCBEBC" w:rsidR="00074A65" w:rsidRDefault="004B0C50" w:rsidP="00184F23">
      <w:pPr>
        <w:pStyle w:val="affe"/>
        <w:numPr>
          <w:ilvl w:val="0"/>
          <w:numId w:val="13"/>
        </w:numPr>
        <w:ind w:left="1037" w:hanging="357"/>
      </w:pPr>
      <w:r>
        <w:t>«Научить» модель автоматически распознавать речь и переводить ее на язык жестов.</w:t>
      </w:r>
    </w:p>
    <w:p w14:paraId="3EEDE9BF" w14:textId="5FB02914" w:rsidR="00527B2C" w:rsidRDefault="00527B2C" w:rsidP="00184F23">
      <w:pPr>
        <w:pStyle w:val="affe"/>
        <w:numPr>
          <w:ilvl w:val="0"/>
          <w:numId w:val="13"/>
        </w:numPr>
        <w:ind w:left="1037" w:hanging="357"/>
      </w:pPr>
      <w:r>
        <w:t>Поделиться своими результатами, выложив работу в источники открытого распространения</w:t>
      </w:r>
    </w:p>
    <w:p w14:paraId="7CB99072" w14:textId="77777777" w:rsidR="00074A65" w:rsidRDefault="00074A65">
      <w:pPr>
        <w:spacing w:line="480" w:lineRule="auto"/>
        <w:jc w:val="left"/>
      </w:pPr>
      <w:r>
        <w:br w:type="page"/>
      </w:r>
    </w:p>
    <w:p w14:paraId="0CE94CB6" w14:textId="77777777" w:rsidR="004B0C50" w:rsidRDefault="004B0C50" w:rsidP="00184F23">
      <w:pPr>
        <w:pStyle w:val="affe"/>
        <w:numPr>
          <w:ilvl w:val="0"/>
          <w:numId w:val="13"/>
        </w:numPr>
        <w:ind w:left="1037" w:hanging="357"/>
      </w:pPr>
    </w:p>
    <w:p w14:paraId="5BF683B3" w14:textId="5E1BFECB" w:rsidR="00783B79" w:rsidRDefault="004B0C50" w:rsidP="00E64445">
      <w:pPr>
        <w:pStyle w:val="1"/>
      </w:pPr>
      <w:bookmarkStart w:id="2" w:name="_Toc508127619"/>
      <w:bookmarkStart w:id="3" w:name="_Toc536482462"/>
      <w:r>
        <w:t>Глава 1</w:t>
      </w:r>
      <w:r w:rsidR="00783B79">
        <w:t>.</w:t>
      </w:r>
      <w:r w:rsidR="00EB1D5F">
        <w:t xml:space="preserve"> </w:t>
      </w:r>
      <w:r w:rsidR="00783B79">
        <w:t>Изучение литературы</w:t>
      </w:r>
      <w:bookmarkEnd w:id="2"/>
      <w:bookmarkEnd w:id="3"/>
    </w:p>
    <w:p w14:paraId="4C271009" w14:textId="730AA881" w:rsidR="00783B79" w:rsidRDefault="00CD31BB" w:rsidP="00E64445">
      <w:pPr>
        <w:pStyle w:val="21"/>
      </w:pPr>
      <w:bookmarkStart w:id="4" w:name="_Toc536482463"/>
      <w:r>
        <w:t xml:space="preserve">1.1. </w:t>
      </w:r>
      <w:r w:rsidR="00783B79" w:rsidRPr="00B43A18">
        <w:t>Изучение аналогичных научных статей</w:t>
      </w:r>
      <w:bookmarkEnd w:id="4"/>
    </w:p>
    <w:p w14:paraId="119F0C7A" w14:textId="3C758486" w:rsidR="00AF28FA" w:rsidRDefault="00AF28FA" w:rsidP="00AF28FA">
      <w:r w:rsidRPr="00B43A18">
        <w:t xml:space="preserve">Перед </w:t>
      </w:r>
      <w:r w:rsidR="001462D4">
        <w:t>разработкой проекта б</w:t>
      </w:r>
      <w:r w:rsidR="00783B79">
        <w:t xml:space="preserve">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w:t>
      </w:r>
      <w:r w:rsidR="00184F23">
        <w:t>изучили</w:t>
      </w:r>
      <w:r w:rsidR="00783B79">
        <w:t xml:space="preserve"> работ</w:t>
      </w:r>
      <w:r w:rsidR="00184F23">
        <w:t>ы</w:t>
      </w:r>
      <w:r w:rsidR="00783B79">
        <w:t xml:space="preserve"> зарубежных авторов, которых оказалось не так много, как мы ожидали. </w:t>
      </w:r>
    </w:p>
    <w:p w14:paraId="473F5E31" w14:textId="1EC895B8" w:rsidR="004B6D73" w:rsidRDefault="004B6D73" w:rsidP="00E64445">
      <w:pPr>
        <w:pStyle w:val="21"/>
      </w:pPr>
      <w:bookmarkStart w:id="5" w:name="_Toc536482464"/>
      <w:r w:rsidRPr="00B43A18">
        <w:t>1.2</w:t>
      </w:r>
      <w:r w:rsidR="00F4746C">
        <w:t>.</w:t>
      </w:r>
      <w:r w:rsidRPr="00B43A18">
        <w:t xml:space="preserve"> Изучение языка жестов</w:t>
      </w:r>
      <w:bookmarkEnd w:id="5"/>
    </w:p>
    <w:p w14:paraId="650D547E" w14:textId="018A2F0F"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w:t>
      </w:r>
      <w:r w:rsidR="001462D4">
        <w:t>ю</w:t>
      </w:r>
      <w:r>
        <w:t>тся голо</w:t>
      </w:r>
      <w:r w:rsidR="001462D4">
        <w:t>ва, тело, плечи, и обе руки. Но</w:t>
      </w:r>
      <w:r>
        <w:t xml:space="preserve"> поскольку каждый такой жест можно представить</w:t>
      </w:r>
      <w:r w:rsidR="00074A65">
        <w:t>,</w:t>
      </w:r>
      <w:r>
        <w:t xml:space="preserve"> как несколько простых жестов</w:t>
      </w:r>
      <w:r w:rsidR="00184F23">
        <w:t xml:space="preserve">, обозначающих </w:t>
      </w:r>
      <w:r>
        <w:t>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1462D4">
        <w:rPr>
          <w:rStyle w:val="affff1"/>
        </w:rPr>
        <w:footnoteReference w:id="1"/>
      </w:r>
      <w:r w:rsidR="001462D4">
        <w:t xml:space="preserve"> </w:t>
      </w:r>
      <w:r w:rsidR="00783B79">
        <w:t>представлен «Жестовый алфавит» – русский алфавит, переведенный на язык жестов.</w:t>
      </w:r>
    </w:p>
    <w:p w14:paraId="0F876F0F" w14:textId="049B4AC6" w:rsidR="00CD31BB" w:rsidRPr="00CD31BB" w:rsidRDefault="00D207AC" w:rsidP="00E64445">
      <w:pPr>
        <w:pStyle w:val="21"/>
      </w:pPr>
      <w:bookmarkStart w:id="6" w:name="_Toc536482465"/>
      <w:r>
        <w:t>1</w:t>
      </w:r>
      <w:r w:rsidR="004B6D73" w:rsidRPr="00B43A18">
        <w:t>.3</w:t>
      </w:r>
      <w:r w:rsidR="00F4746C">
        <w:t>.</w:t>
      </w:r>
      <w:r w:rsidR="004B6D73" w:rsidRPr="00B43A18">
        <w:t xml:space="preserve"> Изучение </w:t>
      </w:r>
      <w:r w:rsidR="004B6D73" w:rsidRPr="001462D4">
        <w:t>микроконтроллера</w:t>
      </w:r>
      <w:r w:rsidR="004B6D73" w:rsidRPr="00B43A18">
        <w:t xml:space="preserve"> Arduino</w:t>
      </w:r>
      <w:bookmarkEnd w:id="6"/>
    </w:p>
    <w:p w14:paraId="12A7F3CA" w14:textId="36F6D336" w:rsidR="00CD6000" w:rsidRDefault="00CD6000" w:rsidP="00BA647D">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w:t>
      </w:r>
      <w:r w:rsidR="00184F23">
        <w:t xml:space="preserve"> отвечал всем требованиям</w:t>
      </w:r>
      <w:r>
        <w:t xml:space="preserve"> проекта</w:t>
      </w:r>
      <w:r w:rsidR="00BA647D">
        <w:t>: и</w:t>
      </w:r>
      <w:r>
        <w:t>мел высокую производительность</w:t>
      </w:r>
      <w:r w:rsidR="00BA647D">
        <w:t xml:space="preserve">, </w:t>
      </w:r>
      <w:r>
        <w:t>достаточное количество портов для подключения к нему различных сторонних модулей</w:t>
      </w:r>
      <w:r w:rsidR="00BA647D">
        <w:t xml:space="preserve"> и был</w:t>
      </w:r>
      <w:r>
        <w:t xml:space="preserve"> прост в освоении</w:t>
      </w:r>
      <w:r w:rsidR="00BA647D">
        <w:t>.</w:t>
      </w:r>
    </w:p>
    <w:p w14:paraId="35A2371B" w14:textId="179C9ACF" w:rsidR="00B43A18" w:rsidRDefault="00CD6000" w:rsidP="00B43A18">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w:t>
      </w:r>
      <w:r w:rsidR="00184F23">
        <w:t>омы из школьной программы. Н</w:t>
      </w:r>
      <w:r>
        <w:t>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ришлось изучить немало литературы</w:t>
      </w:r>
      <w:r w:rsidR="00184F23">
        <w:t>,</w:t>
      </w:r>
      <w:r w:rsidR="00B866FF">
        <w:t xml:space="preserve"> чтобы освоить язык </w:t>
      </w:r>
      <w:r w:rsidR="00B866FF">
        <w:rPr>
          <w:lang w:val="en-US"/>
        </w:rPr>
        <w:t>Arduino</w:t>
      </w:r>
      <w:r w:rsidR="00B866FF" w:rsidRPr="00B866FF">
        <w:t>.</w:t>
      </w:r>
    </w:p>
    <w:p w14:paraId="2DBFEE8F" w14:textId="145C7B2E" w:rsidR="00CD31BB" w:rsidRPr="00CD31BB" w:rsidRDefault="00FA6937" w:rsidP="00E64445">
      <w:pPr>
        <w:pStyle w:val="21"/>
      </w:pPr>
      <w:bookmarkStart w:id="7" w:name="_Toc536482466"/>
      <w:r>
        <w:t>1.4</w:t>
      </w:r>
      <w:r w:rsidR="00F4746C">
        <w:t>.</w:t>
      </w:r>
      <w:r w:rsidR="009B299D">
        <w:t xml:space="preserve"> </w:t>
      </w:r>
      <w:r w:rsidR="006569F4" w:rsidRPr="00E64445">
        <w:t>Разработка чертежа</w:t>
      </w:r>
      <w:r w:rsidR="009B299D" w:rsidRPr="00E64445">
        <w:t xml:space="preserve"> манипулятор</w:t>
      </w:r>
      <w:r w:rsidR="006569F4" w:rsidRPr="00E64445">
        <w:t>а</w:t>
      </w:r>
      <w:bookmarkEnd w:id="7"/>
    </w:p>
    <w:p w14:paraId="5B7E239F" w14:textId="77A10386" w:rsidR="009B299D" w:rsidRDefault="006569F4" w:rsidP="009B299D">
      <w:r>
        <w:lastRenderedPageBreak/>
        <w:t>М</w:t>
      </w:r>
      <w:r w:rsidR="003C7B1A">
        <w:t>ы изучили</w:t>
      </w:r>
      <w:r w:rsidR="009B299D">
        <w:t xml:space="preserve"> существующие схемы сборки манипулятора</w:t>
      </w:r>
      <w:r>
        <w:t xml:space="preserve"> у наших иностранных коллег</w:t>
      </w:r>
      <w:r w:rsidR="009B299D">
        <w:t xml:space="preserve">. Большая их часть представляла собой файлы </w:t>
      </w:r>
      <w:r w:rsidR="009B299D" w:rsidRPr="00527BD1">
        <w:t>3</w:t>
      </w:r>
      <w:r w:rsidR="009B299D">
        <w:rPr>
          <w:lang w:val="en-US"/>
        </w:rPr>
        <w:t>D</w:t>
      </w:r>
      <w:r w:rsidR="009B299D">
        <w:t xml:space="preserve">-моделей для печати на </w:t>
      </w:r>
      <w:r w:rsidR="009B299D" w:rsidRPr="00527BD1">
        <w:t>3</w:t>
      </w:r>
      <w:r w:rsidR="009B299D">
        <w:rPr>
          <w:lang w:val="en-US"/>
        </w:rPr>
        <w:t>D</w:t>
      </w:r>
      <w:r w:rsidR="009B299D">
        <w:t xml:space="preserve">-принтере. После изучения </w:t>
      </w:r>
      <w:r w:rsidR="00BA647D">
        <w:t xml:space="preserve">7 </w:t>
      </w:r>
      <w:r w:rsidR="009B299D">
        <w:t>прототипов этих моделей мы пришли к выво</w:t>
      </w:r>
      <w:r w:rsidR="003C7B1A">
        <w:t xml:space="preserve">ду, что несмотря на </w:t>
      </w:r>
      <w:r w:rsidR="009B299D">
        <w:t>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w:t>
      </w:r>
      <w:r>
        <w:t>.</w:t>
      </w:r>
      <w:r w:rsidR="009B299D">
        <w:t xml:space="preserve"> </w:t>
      </w:r>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560B95F7" w:rsidR="00074A65"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Нам удалось отыскать 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7597A7C1" w14:textId="6F6473E3" w:rsidR="006569F4" w:rsidRPr="00CD31BB" w:rsidRDefault="00074A65" w:rsidP="00074A65">
      <w:pPr>
        <w:spacing w:line="480" w:lineRule="auto"/>
        <w:jc w:val="left"/>
      </w:pPr>
      <w:r>
        <w:br w:type="page"/>
      </w:r>
    </w:p>
    <w:p w14:paraId="15AA3E7A" w14:textId="18465F64" w:rsidR="00F4746C" w:rsidRPr="00E64445" w:rsidRDefault="00B6407D" w:rsidP="00E64445">
      <w:pPr>
        <w:pStyle w:val="1"/>
      </w:pPr>
      <w:bookmarkStart w:id="8" w:name="_Toc536482467"/>
      <w:r w:rsidRPr="00E64445">
        <w:lastRenderedPageBreak/>
        <w:t>Глава 2. Сборка м</w:t>
      </w:r>
      <w:r w:rsidR="003E7681" w:rsidRPr="00E64445">
        <w:t>одели</w:t>
      </w:r>
      <w:bookmarkEnd w:id="8"/>
    </w:p>
    <w:p w14:paraId="6B7374FD" w14:textId="4D157AE8" w:rsidR="00DE720B" w:rsidRPr="00E64445" w:rsidRDefault="001F63B1" w:rsidP="00E64445">
      <w:pPr>
        <w:pStyle w:val="21"/>
      </w:pPr>
      <w:bookmarkStart w:id="9" w:name="_Toc536482468"/>
      <w:r>
        <w:t>2</w:t>
      </w:r>
      <w:r w:rsidR="00A21E4F" w:rsidRPr="00E64445">
        <w:t>.1</w:t>
      </w:r>
      <w:r w:rsidR="00F4746C" w:rsidRPr="00E64445">
        <w:t>.</w:t>
      </w:r>
      <w:r w:rsidR="00A21E4F" w:rsidRPr="00E64445">
        <w:t xml:space="preserve"> Создание деталей</w:t>
      </w:r>
      <w:bookmarkEnd w:id="9"/>
    </w:p>
    <w:p w14:paraId="6E45830D" w14:textId="440B76A1" w:rsidR="00D207AC" w:rsidRPr="00D207AC" w:rsidRDefault="001F63B1" w:rsidP="00E64445">
      <w:pPr>
        <w:pStyle w:val="31"/>
      </w:pPr>
      <w:bookmarkStart w:id="10" w:name="_Toc536482469"/>
      <w:r>
        <w:t>2</w:t>
      </w:r>
      <w:r w:rsidR="00625243">
        <w:t>.1.1 3</w:t>
      </w:r>
      <w:r w:rsidR="00625243">
        <w:rPr>
          <w:lang w:val="en-US"/>
        </w:rPr>
        <w:t>D</w:t>
      </w:r>
      <w:r w:rsidR="00625243">
        <w:t>-модель</w:t>
      </w:r>
      <w:bookmarkEnd w:id="10"/>
    </w:p>
    <w:p w14:paraId="3DE4A7A5" w14:textId="4ECBAED4"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принтер, печатающий по технологии «</w:t>
      </w:r>
      <w:r w:rsidR="00EB6B74">
        <w:rPr>
          <w:lang w:val="en-US"/>
        </w:rPr>
        <w:t>FDM</w:t>
      </w:r>
      <w:r w:rsidR="00FC02EA">
        <w:t>»</w:t>
      </w:r>
      <w:r w:rsidR="00074A65">
        <w:rPr>
          <w:rStyle w:val="affff1"/>
          <w:lang w:val="en-US"/>
        </w:rPr>
        <w:footnoteReference w:id="2"/>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r w:rsidR="00CD6D38">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0E7C95">
        <w:t xml:space="preserve">была </w:t>
      </w:r>
      <w:r w:rsidR="009B2BC5">
        <w:t>про</w:t>
      </w:r>
      <w:r w:rsidR="00744F0A">
        <w:t>ведена</w:t>
      </w:r>
      <w:r w:rsidR="009B2BC5">
        <w:t xml:space="preserve"> печать.</w:t>
      </w:r>
    </w:p>
    <w:p w14:paraId="71C7960F" w14:textId="7CE63D8B" w:rsidR="00DE720B" w:rsidRPr="00E64445" w:rsidRDefault="001F63B1" w:rsidP="00E64445">
      <w:pPr>
        <w:pStyle w:val="21"/>
      </w:pPr>
      <w:bookmarkStart w:id="11" w:name="_Toc536482470"/>
      <w:r>
        <w:t>2</w:t>
      </w:r>
      <w:r w:rsidR="00B57884" w:rsidRPr="00E64445">
        <w:t>.2</w:t>
      </w:r>
      <w:r w:rsidR="00F4746C" w:rsidRPr="00E64445">
        <w:t>.</w:t>
      </w:r>
      <w:r w:rsidR="00B57884" w:rsidRPr="00E64445">
        <w:t xml:space="preserve"> Процесс сборки</w:t>
      </w:r>
      <w:bookmarkEnd w:id="11"/>
    </w:p>
    <w:p w14:paraId="488AB53A" w14:textId="37CD4FA8" w:rsidR="00D207AC" w:rsidRPr="00D207AC" w:rsidRDefault="001F63B1" w:rsidP="00E64445">
      <w:pPr>
        <w:pStyle w:val="31"/>
      </w:pPr>
      <w:bookmarkStart w:id="12" w:name="_Toc536482471"/>
      <w:r>
        <w:t>2</w:t>
      </w:r>
      <w:r w:rsidR="00AD3808" w:rsidRPr="00E64445">
        <w:t>.2.1 Сборка пальцев</w:t>
      </w:r>
      <w:bookmarkEnd w:id="12"/>
    </w:p>
    <w:p w14:paraId="4C4444B0" w14:textId="77777777" w:rsidR="00D72118" w:rsidRDefault="00AD3808" w:rsidP="00D72118">
      <w:pPr>
        <w:ind w:firstLine="0"/>
      </w:pPr>
      <w:r>
        <w:t xml:space="preserve"> </w:t>
      </w:r>
      <w:r>
        <w:tab/>
      </w:r>
      <w:r w:rsidR="00D72118">
        <w:t xml:space="preserve">Первым этапом в процессе сборке была сборка пальцев. </w:t>
      </w:r>
    </w:p>
    <w:p w14:paraId="017E8458" w14:textId="6CE05DBE" w:rsidR="00D72118" w:rsidRDefault="00D72118" w:rsidP="00D72118">
      <w:pPr>
        <w:ind w:firstLine="0"/>
        <w:rPr>
          <w:color w:val="auto"/>
        </w:rPr>
      </w:pPr>
      <w:r>
        <w:rPr>
          <w:color w:val="auto"/>
        </w:rPr>
        <w:t>Пальцы собирались из фаланг, каждая фаланга – из 2 деталей. На каждой фаланге присутствуют отверстия для соединения деталей между собой. В эти отверстия вставлен жесткий жгут, который позволяет пальцу сгибаться вокруг него.</w:t>
      </w:r>
      <w:r w:rsidR="00435EFC">
        <w:rPr>
          <w:color w:val="auto"/>
        </w:rPr>
        <w:t xml:space="preserve"> Также, внутри пальца продевают</w:t>
      </w:r>
      <w:r w:rsidR="00FC02EA">
        <w:rPr>
          <w:color w:val="auto"/>
        </w:rPr>
        <w:t>с</w:t>
      </w:r>
      <w:r w:rsidR="00435EFC">
        <w:rPr>
          <w:color w:val="auto"/>
        </w:rPr>
        <w:t>я две жестких нити или лески, которые подтягиваются с помощью сервоприводов и позволяют сгибать и разгибать палец.</w:t>
      </w:r>
    </w:p>
    <w:p w14:paraId="145762C2" w14:textId="45B798E4" w:rsidR="00435EFC" w:rsidRDefault="00435EFC" w:rsidP="00435EFC">
      <w:pPr>
        <w:pStyle w:val="31"/>
      </w:pPr>
      <w:bookmarkStart w:id="13" w:name="_Toc536482472"/>
      <w:r>
        <w:t>2.2.2 Сборка предплечья и запястья</w:t>
      </w:r>
      <w:bookmarkEnd w:id="13"/>
    </w:p>
    <w:p w14:paraId="08B8E01D" w14:textId="17E8E8C5" w:rsidR="00435EFC" w:rsidRDefault="00074A65" w:rsidP="00435EFC">
      <w:r>
        <w:t>Запястье</w:t>
      </w:r>
      <w:r w:rsidR="00435EFC">
        <w:t xml:space="preserve"> состоит из нескольких деталей. Массивная деталь, похожая на часть запястья служит основой для него. На эту деталь закрепляются еще 3 подвижные детали, на которые, в свою очередь, устанавливаются пальцы</w:t>
      </w:r>
      <w:r w:rsidR="00FC02EA">
        <w:t xml:space="preserve"> (1-й,4-й и 5-</w:t>
      </w:r>
      <w:r w:rsidR="00435EFC">
        <w:t xml:space="preserve">й, </w:t>
      </w:r>
      <w:r w:rsidR="00FC02EA">
        <w:t xml:space="preserve">– </w:t>
      </w:r>
      <w:r w:rsidR="00435EFC">
        <w:t>отсчитывая от большого пальца</w:t>
      </w:r>
      <w:r w:rsidR="00FC02EA">
        <w:t>, – то есть, большой, безымянный и мизинец</w:t>
      </w:r>
      <w:r w:rsidR="00435EFC">
        <w:t>).</w:t>
      </w:r>
    </w:p>
    <w:p w14:paraId="0E603924" w14:textId="4BCE0C66" w:rsidR="00435EFC" w:rsidRDefault="00435EFC" w:rsidP="00435EFC">
      <w:r>
        <w:t>Запястье закрепляется на предплечье через систему шестеренок, которые позволяют ему вращаться вокруг своей оси. К сожалению, эта функция не используется в нашем проекте, но в будущем мы планируем задействовать ее</w:t>
      </w:r>
      <w:r w:rsidR="00FC02EA">
        <w:t xml:space="preserve"> для увеличения количества жестов, которые возможно будет изобразить на данном устройстве</w:t>
      </w:r>
      <w:r>
        <w:t>.</w:t>
      </w:r>
    </w:p>
    <w:p w14:paraId="4FE2EFB1" w14:textId="37E7672C" w:rsidR="00435EFC" w:rsidRPr="00435EFC" w:rsidRDefault="00435EFC" w:rsidP="00435EFC">
      <w:r>
        <w:lastRenderedPageBreak/>
        <w:t>Предплечье собирается из двух больших деталей, похожих на половины цилиндра. Внутрь предплечья устанавливаются сервоприводы. Благодаря этому манипулятор становится более компактным</w:t>
      </w:r>
      <w:r w:rsidR="00CA30C8">
        <w:t xml:space="preserve"> и удобным в использовании.</w:t>
      </w:r>
    </w:p>
    <w:p w14:paraId="11A4C8CC" w14:textId="4C8629A3" w:rsidR="00D207AC" w:rsidRPr="00E64445" w:rsidRDefault="001F63B1" w:rsidP="00E64445">
      <w:pPr>
        <w:pStyle w:val="21"/>
      </w:pPr>
      <w:bookmarkStart w:id="14" w:name="_Toc536482473"/>
      <w:r>
        <w:t>2</w:t>
      </w:r>
      <w:r w:rsidR="00D041E5" w:rsidRPr="00E64445">
        <w:t>.3</w:t>
      </w:r>
      <w:r w:rsidR="00F4746C" w:rsidRPr="00E64445">
        <w:t>.</w:t>
      </w:r>
      <w:r w:rsidR="00D041E5" w:rsidRPr="00E64445">
        <w:t xml:space="preserve"> Подключение аппаратуры</w:t>
      </w:r>
      <w:bookmarkEnd w:id="14"/>
    </w:p>
    <w:p w14:paraId="7570AB06" w14:textId="54214314"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00FC02EA">
        <w:rPr>
          <w:rStyle w:val="affff1"/>
          <w:lang w:val="en-US"/>
        </w:rPr>
        <w:footnoteReference w:id="3"/>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2239442" w:rsidR="00D041E5" w:rsidRDefault="00D041E5" w:rsidP="00D041E5">
      <w:r>
        <w:t xml:space="preserve">С подключением </w:t>
      </w:r>
      <w:r>
        <w:rPr>
          <w:lang w:val="en-US"/>
        </w:rPr>
        <w:t>Arduino</w:t>
      </w:r>
      <w:r>
        <w:t xml:space="preserve"> не возникло никаких проблем</w:t>
      </w:r>
      <w:r w:rsidR="00FC02EA">
        <w:t>:</w:t>
      </w:r>
      <w:r w:rsidR="00C7446F">
        <w:t xml:space="preserve"> контроллеру не были </w:t>
      </w:r>
      <w:r w:rsidR="00FC02EA">
        <w:t>не</w:t>
      </w:r>
      <w:r w:rsidR="00C7446F">
        <w:t>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4"/>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A053B28" w14:textId="3136EAE6" w:rsidR="00327B81" w:rsidRDefault="00C7446F" w:rsidP="001462D4">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5D52959" w14:textId="7773A3C5" w:rsidR="00327B81" w:rsidRPr="00327B81" w:rsidRDefault="00435EFC" w:rsidP="00E64445">
      <w:pPr>
        <w:pStyle w:val="21"/>
      </w:pPr>
      <w:bookmarkStart w:id="15" w:name="_Toc536482474"/>
      <w:r>
        <w:t>2</w:t>
      </w:r>
      <w:r w:rsidR="00905A82">
        <w:t>.4 «Стрела»</w:t>
      </w:r>
      <w:r w:rsidR="00327B81">
        <w:t>.</w:t>
      </w:r>
      <w:bookmarkEnd w:id="15"/>
    </w:p>
    <w:p w14:paraId="4013954D" w14:textId="3BA93688" w:rsidR="00527B2C" w:rsidRDefault="00905A82" w:rsidP="000E7C95">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5"/>
      </w:r>
      <w:r>
        <w:t xml:space="preserve">. Из них был использован только один «шилд» </w:t>
      </w:r>
      <w:r w:rsidR="00327B81">
        <w:t>–</w:t>
      </w:r>
      <w:r>
        <w:t xml:space="preserve"> для сервомоторов. Фактически, «Стрела» была </w:t>
      </w:r>
      <w:r>
        <w:lastRenderedPageBreak/>
        <w:t>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659DD9EB" w14:textId="77777777" w:rsidR="00527B2C" w:rsidRDefault="00527B2C">
      <w:pPr>
        <w:spacing w:line="480" w:lineRule="auto"/>
        <w:jc w:val="left"/>
      </w:pPr>
      <w:r>
        <w:br w:type="page"/>
      </w:r>
    </w:p>
    <w:p w14:paraId="418F908D" w14:textId="77777777" w:rsidR="00BD3F09" w:rsidRPr="00905A82" w:rsidRDefault="00BD3F09" w:rsidP="000E7C95"/>
    <w:p w14:paraId="3020A56E" w14:textId="42B7A6E6" w:rsidR="00385096" w:rsidRPr="00385096" w:rsidRDefault="00385096" w:rsidP="00E64445">
      <w:pPr>
        <w:pStyle w:val="1"/>
      </w:pPr>
      <w:bookmarkStart w:id="16" w:name="_Toc536482475"/>
      <w:r>
        <w:t xml:space="preserve">Глава 3. </w:t>
      </w:r>
      <w:r w:rsidR="00BC491A">
        <w:t>Программная часть</w:t>
      </w:r>
      <w:bookmarkEnd w:id="16"/>
    </w:p>
    <w:p w14:paraId="4AEA3A6A" w14:textId="1A8A8E50" w:rsidR="006C5F21" w:rsidRPr="006C5F21" w:rsidRDefault="00385096" w:rsidP="00E64445">
      <w:pPr>
        <w:pStyle w:val="21"/>
      </w:pPr>
      <w:bookmarkStart w:id="17" w:name="_Toc536482476"/>
      <w:r>
        <w:t>3.1</w:t>
      </w:r>
      <w:r w:rsidR="00F4746C">
        <w:t>.</w:t>
      </w:r>
      <w:r>
        <w:t xml:space="preserve"> Программирование аппаратной части</w:t>
      </w:r>
      <w:bookmarkEnd w:id="17"/>
    </w:p>
    <w:p w14:paraId="0CF76E08" w14:textId="508254D9" w:rsidR="00DA735E" w:rsidRPr="00DA735E" w:rsidRDefault="00BC491A" w:rsidP="00E64445">
      <w:pPr>
        <w:pStyle w:val="31"/>
      </w:pPr>
      <w:bookmarkStart w:id="18" w:name="_Toc536482477"/>
      <w:r>
        <w:t>3.1.1</w:t>
      </w:r>
      <w:r w:rsidR="00F4746C">
        <w:t>.</w:t>
      </w:r>
      <w:r>
        <w:t xml:space="preserve"> Выбор языка и среды программирования</w:t>
      </w:r>
      <w:bookmarkEnd w:id="18"/>
    </w:p>
    <w:p w14:paraId="3FCC9FBE" w14:textId="07042151"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5762AC">
        <w:t>,</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9" w:name="_Toc536482478"/>
      <w:r>
        <w:t>3.2</w:t>
      </w:r>
      <w:r w:rsidR="00F4746C">
        <w:t>.</w:t>
      </w:r>
      <w:r w:rsidR="000F1C63">
        <w:t xml:space="preserve"> Написание библиотеки.</w:t>
      </w:r>
      <w:bookmarkEnd w:id="19"/>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5762AC">
      <w:pPr>
        <w:ind w:firstLine="0"/>
      </w:pPr>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20" w:name="_Toc536482479"/>
      <w:r>
        <w:t>3.2.1</w:t>
      </w:r>
      <w:r w:rsidR="00F4746C">
        <w:t>.</w:t>
      </w:r>
      <w:r>
        <w:t xml:space="preserve"> Навигационная матрица</w:t>
      </w:r>
      <w:bookmarkEnd w:id="20"/>
    </w:p>
    <w:p w14:paraId="793F5FAD" w14:textId="1FCBB3FC"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lastRenderedPageBreak/>
        <w:t>CP</w:t>
      </w:r>
      <w:r w:rsidRPr="00BF5E5C">
        <w:t xml:space="preserve">1251 </w:t>
      </w:r>
      <w:r w:rsidR="0022060B">
        <w:t>таблице</w:t>
      </w:r>
      <w:r w:rsidR="0022060B">
        <w:rPr>
          <w:rStyle w:val="affff1"/>
        </w:rPr>
        <w:footnoteReference w:id="6"/>
      </w:r>
      <w:r>
        <w:t>.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w:t>
      </w:r>
      <w:r w:rsidR="005762AC">
        <w:t>в диапазоне от 0 до 180</w:t>
      </w:r>
      <w:r w:rsidR="00AA430D" w:rsidRPr="00AA430D">
        <w:t xml:space="preserve"> </w:t>
      </w:r>
      <w:r>
        <w:t>– угол поворота сервопривода</w:t>
      </w:r>
      <w:r w:rsidR="005762AC">
        <w:t xml:space="preserve"> в градусах</w:t>
      </w:r>
      <w:r>
        <w:t xml:space="preserve">.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w:t>
      </w:r>
      <w:r w:rsidR="005762AC">
        <w:t>ривода для каждого пальца модели</w:t>
      </w:r>
      <w:r>
        <w:t xml:space="preserve"> руки.</w:t>
      </w:r>
    </w:p>
    <w:p w14:paraId="637E0CE5" w14:textId="01788BC5" w:rsidR="00DA735E" w:rsidRPr="00DA735E" w:rsidRDefault="009B2BC5" w:rsidP="00E64445">
      <w:pPr>
        <w:pStyle w:val="31"/>
      </w:pPr>
      <w:bookmarkStart w:id="21" w:name="_Toc536482480"/>
      <w:r>
        <w:t>3.2.</w:t>
      </w:r>
      <w:r w:rsidR="00BF5E5C">
        <w:t>2</w:t>
      </w:r>
      <w:r w:rsidR="00F4746C">
        <w:t>.</w:t>
      </w:r>
      <w:r>
        <w:t xml:space="preserve"> Функция перевода символов</w:t>
      </w:r>
      <w:bookmarkEnd w:id="21"/>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22" w:name="_Toc536482481"/>
      <w:r>
        <w:t>3.2.3</w:t>
      </w:r>
      <w:r w:rsidR="00F4746C">
        <w:t>.</w:t>
      </w:r>
      <w:r>
        <w:t xml:space="preserve"> Функция перевода предложений</w:t>
      </w:r>
      <w:bookmarkEnd w:id="22"/>
    </w:p>
    <w:p w14:paraId="2ACCED63" w14:textId="60C0073D" w:rsidR="00AA430D" w:rsidRPr="00582C09" w:rsidRDefault="00DC40D6" w:rsidP="0022060B">
      <w:r>
        <w:t>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w:t>
      </w:r>
      <w:r w:rsidR="00AA430D">
        <w:t>, а целое предложение. Функция</w:t>
      </w:r>
      <w:r>
        <w:t xml:space="preserve">,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w:t>
      </w:r>
      <w:r>
        <w:lastRenderedPageBreak/>
        <w:t xml:space="preserve">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23" w:name="_Toc536482482"/>
      <w:r>
        <w:t>3.</w:t>
      </w:r>
      <w:r w:rsidR="009B2BC5">
        <w:t>3</w:t>
      </w:r>
      <w:r w:rsidR="00F4746C">
        <w:t>.</w:t>
      </w:r>
      <w:r>
        <w:t xml:space="preserve"> Создание </w:t>
      </w:r>
      <w:r>
        <w:rPr>
          <w:lang w:val="en-US"/>
        </w:rPr>
        <w:t>Android</w:t>
      </w:r>
      <w:r w:rsidR="00BC491A">
        <w:t>-</w:t>
      </w:r>
      <w:r>
        <w:t>приложения</w:t>
      </w:r>
      <w:bookmarkEnd w:id="23"/>
    </w:p>
    <w:p w14:paraId="5683AC7B" w14:textId="7FE56526"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E64445">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24" w:name="_Toc536482483"/>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24"/>
    </w:p>
    <w:p w14:paraId="0AC01FEF" w14:textId="5BF2AA22" w:rsidR="00DA735E" w:rsidRDefault="00BF07B3" w:rsidP="001462D4">
      <w:r>
        <w:t>При нажатии на кнопку «Перевод текстом» перед пользователем появится новый экран (рис.</w:t>
      </w:r>
      <w:r w:rsidR="006C0FB5">
        <w:t xml:space="preserve"> </w:t>
      </w:r>
      <w:r w:rsidR="00E64445">
        <w:t>4</w:t>
      </w:r>
      <w:r>
        <w:t>)</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25" w:name="_Toc536482484"/>
      <w:r>
        <w:t>3.</w:t>
      </w:r>
      <w:r w:rsidR="009B2BC5">
        <w:t>3</w:t>
      </w:r>
      <w:r>
        <w:t>.2. Управление посредством распознавания речи</w:t>
      </w:r>
      <w:bookmarkEnd w:id="25"/>
    </w:p>
    <w:p w14:paraId="02827959" w14:textId="55338A1B" w:rsidR="007B4750" w:rsidRDefault="006C0FB5" w:rsidP="0035417B">
      <w:r>
        <w:t>При нажатии на кнопку «Управление голосом» на старто</w:t>
      </w:r>
      <w:r w:rsidR="00194799">
        <w:t>вом экране откроется новое окно</w:t>
      </w:r>
      <w:r>
        <w:t xml:space="preserve"> (рис. </w:t>
      </w:r>
      <w:r w:rsidR="00E64445">
        <w:t>5</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6" w:name="_Toc536482485"/>
      <w:r>
        <w:lastRenderedPageBreak/>
        <w:t>3.</w:t>
      </w:r>
      <w:r w:rsidR="009B2BC5">
        <w:t>3</w:t>
      </w:r>
      <w:r>
        <w:t>.3</w:t>
      </w:r>
      <w:r w:rsidR="00F4746C">
        <w:t>.</w:t>
      </w:r>
      <w:r>
        <w:t xml:space="preserve"> Ручной режим управления</w:t>
      </w:r>
      <w:bookmarkEnd w:id="26"/>
    </w:p>
    <w:p w14:paraId="05ED475D" w14:textId="0C23C3F7" w:rsidR="0051388B" w:rsidRPr="0051388B" w:rsidRDefault="00D46EE3" w:rsidP="001462D4">
      <w:r>
        <w:t>После того, как пользователь нажмет кнопку «Ручной режим»</w:t>
      </w:r>
      <w:r w:rsidR="0035417B">
        <w:t>,</w:t>
      </w:r>
      <w:r>
        <w:t xml:space="preserve"> откроется окно</w:t>
      </w:r>
      <w:r w:rsidR="001B4150">
        <w:t xml:space="preserve"> </w:t>
      </w:r>
      <w:r w:rsidR="00FA5253">
        <w:t>(рис</w:t>
      </w:r>
      <w:r w:rsidR="00CD6D38">
        <w:t>.</w:t>
      </w:r>
      <w:r w:rsidR="00FA5253">
        <w:t xml:space="preserve"> </w:t>
      </w:r>
      <w:r w:rsidR="00E64445">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7"/>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7" w:name="_Toc536482486"/>
      <w:r>
        <w:t>3.3.4. Локализация приложения</w:t>
      </w:r>
      <w:bookmarkEnd w:id="27"/>
    </w:p>
    <w:p w14:paraId="2525DF3A" w14:textId="54EBA920"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8"/>
      </w:r>
      <w:r>
        <w:t xml:space="preserve"> предусмотрен специальный редактор для</w:t>
      </w:r>
      <w:r w:rsidR="00EC3087">
        <w:t xml:space="preserve"> перевода приложений (рис.</w:t>
      </w:r>
      <w:r w:rsidR="00E64445">
        <w:t>7</w:t>
      </w:r>
      <w:r>
        <w:t xml:space="preserve">). </w:t>
      </w:r>
    </w:p>
    <w:p w14:paraId="44867FB9" w14:textId="068D5894" w:rsidR="0051388B" w:rsidRDefault="0051388B" w:rsidP="0051388B">
      <w:r>
        <w:t>Таким образом, если в настройках устройства сменить системный язык на английский, приложение будет</w:t>
      </w:r>
      <w:r w:rsidR="00EC3087">
        <w:t xml:space="preserve"> полностью на английском (рис. </w:t>
      </w:r>
      <w:r w:rsidR="00E64445">
        <w:t>8</w:t>
      </w:r>
      <w:r>
        <w:t>).</w:t>
      </w:r>
    </w:p>
    <w:p w14:paraId="4E26CFAC" w14:textId="4C52784A" w:rsidR="00DA735E" w:rsidRPr="00DA735E" w:rsidRDefault="00AD18FE" w:rsidP="00E64445">
      <w:pPr>
        <w:pStyle w:val="21"/>
      </w:pPr>
      <w:bookmarkStart w:id="28" w:name="_Toc536482487"/>
      <w:r>
        <w:t>3.</w:t>
      </w:r>
      <w:r w:rsidR="009B2BC5">
        <w:t>4</w:t>
      </w:r>
      <w:r w:rsidR="00F4746C">
        <w:t>.</w:t>
      </w:r>
      <w:r>
        <w:t xml:space="preserve"> </w:t>
      </w:r>
      <w:r w:rsidR="00F4746C">
        <w:t>Реализация</w:t>
      </w:r>
      <w:r>
        <w:t xml:space="preserve"> передачи данных</w:t>
      </w:r>
      <w:bookmarkEnd w:id="28"/>
    </w:p>
    <w:p w14:paraId="5B1490DA" w14:textId="28990C47" w:rsidR="00DA735E" w:rsidRPr="00DA735E" w:rsidRDefault="006C4EED" w:rsidP="00E64445">
      <w:pPr>
        <w:pStyle w:val="31"/>
      </w:pPr>
      <w:bookmarkStart w:id="29" w:name="_Toc536482488"/>
      <w:r>
        <w:t>3.</w:t>
      </w:r>
      <w:r w:rsidR="009B2BC5">
        <w:t>4</w:t>
      </w:r>
      <w:r>
        <w:t>.1</w:t>
      </w:r>
      <w:r w:rsidR="00F4746C">
        <w:t>.</w:t>
      </w:r>
      <w:r>
        <w:t xml:space="preserve"> Реализация со стороны </w:t>
      </w:r>
      <w:r>
        <w:rPr>
          <w:lang w:val="en-US"/>
        </w:rPr>
        <w:t>Android</w:t>
      </w:r>
      <w:r w:rsidRPr="006C4EED">
        <w:t>-</w:t>
      </w:r>
      <w:r>
        <w:t>приложения.</w:t>
      </w:r>
      <w:bookmarkEnd w:id="29"/>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E2480EF"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w:t>
      </w:r>
      <w:r>
        <w:lastRenderedPageBreak/>
        <w:t xml:space="preserve">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E64445">
        <w:t>9</w:t>
      </w:r>
      <w:r>
        <w:t>)</w:t>
      </w:r>
      <w:r w:rsidR="002D399E">
        <w:t>.</w:t>
      </w:r>
      <w:r w:rsidR="00D15578">
        <w:t xml:space="preserve"> </w:t>
      </w:r>
    </w:p>
    <w:p w14:paraId="49EB8C09" w14:textId="6B56D974" w:rsidR="009F76E8" w:rsidRDefault="00AF21EC" w:rsidP="001462D4">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9"/>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10"/>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EC3087">
        <w:t>1</w:t>
      </w:r>
      <w:r w:rsidR="00E64445">
        <w:t>0</w:t>
      </w:r>
      <w:r w:rsidR="009F76E8">
        <w:t>).</w:t>
      </w:r>
    </w:p>
    <w:p w14:paraId="35168C84" w14:textId="0B2B14CB" w:rsidR="00DA735E" w:rsidRPr="00DA735E" w:rsidRDefault="009F76E8" w:rsidP="00E64445">
      <w:pPr>
        <w:pStyle w:val="31"/>
      </w:pPr>
      <w:bookmarkStart w:id="30" w:name="_Toc536482489"/>
      <w:r>
        <w:t>3.</w:t>
      </w:r>
      <w:r w:rsidR="009B2BC5">
        <w:t>4</w:t>
      </w:r>
      <w:r>
        <w:t>.2</w:t>
      </w:r>
      <w:r w:rsidR="00F4746C">
        <w:t>.</w:t>
      </w:r>
      <w:r>
        <w:t xml:space="preserve"> Реализация со стороны микроконтроллера</w:t>
      </w:r>
      <w:bookmarkEnd w:id="30"/>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устройстве. Поначалу действительно было так: необхо</w:t>
      </w:r>
      <w:r>
        <w:lastRenderedPageBreak/>
        <w:t xml:space="preserve">димы было подключить </w:t>
      </w:r>
      <w:r>
        <w:rPr>
          <w:lang w:val="en-US"/>
        </w:rPr>
        <w:t>Bluetooth</w:t>
      </w:r>
      <w:r w:rsidRPr="00824621">
        <w:t>-</w:t>
      </w:r>
      <w:r w:rsidR="008C1149">
        <w:t>модуль</w:t>
      </w:r>
      <w:r w:rsidR="00530DDF">
        <w:rPr>
          <w:rStyle w:val="affff1"/>
        </w:rPr>
        <w:footnoteReference w:id="11"/>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 xml:space="preserve">начала бы чтение данных </w:t>
      </w:r>
      <w:r w:rsidR="00EE177C">
        <w:lastRenderedPageBreak/>
        <w:t>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160C92D8"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12"/>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EC3087">
        <w:t>1</w:t>
      </w:r>
      <w:r w:rsidR="00E64445">
        <w:t>1</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A1CEBE6" w:rsidR="00527B2C"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w:t>
      </w:r>
      <w:r w:rsidR="000963CD">
        <w:lastRenderedPageBreak/>
        <w:t>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6292A989" w14:textId="77777777" w:rsidR="00527B2C" w:rsidRDefault="00527B2C">
      <w:pPr>
        <w:spacing w:line="480" w:lineRule="auto"/>
        <w:jc w:val="left"/>
      </w:pPr>
      <w:r>
        <w:br w:type="page"/>
      </w:r>
    </w:p>
    <w:p w14:paraId="1D8533B2" w14:textId="77777777" w:rsidR="005312DC" w:rsidRPr="00744F0A" w:rsidRDefault="005312DC" w:rsidP="001462D4"/>
    <w:p w14:paraId="70DE1CD3" w14:textId="0F5ED3C7" w:rsidR="00E97CED" w:rsidRDefault="00E97CED" w:rsidP="00E64445">
      <w:pPr>
        <w:pStyle w:val="1"/>
      </w:pPr>
      <w:bookmarkStart w:id="31" w:name="_Toc536482490"/>
      <w:r>
        <w:t>Заключение</w:t>
      </w:r>
      <w:bookmarkEnd w:id="31"/>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47AC8459"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ресурс</w:t>
      </w:r>
      <w:r w:rsidR="00527B2C">
        <w:t>е</w:t>
      </w:r>
      <w:r w:rsidR="0024071F">
        <w:t xml:space="preserve"> </w:t>
      </w:r>
      <w:r w:rsidR="0024071F">
        <w:rPr>
          <w:lang w:val="en-US"/>
        </w:rPr>
        <w:t>HabraHabr</w:t>
      </w:r>
      <w:r w:rsidR="00527B2C">
        <w:t xml:space="preserve">, а также выложен программный код, инструкция и пояснения к нему на ресурсе </w:t>
      </w:r>
      <w:r w:rsidR="00527B2C">
        <w:rPr>
          <w:lang w:val="en-US"/>
        </w:rPr>
        <w:t>GitHub</w:t>
      </w:r>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E64445">
      <w:pPr>
        <w:pStyle w:val="1"/>
      </w:pPr>
      <w:bookmarkStart w:id="32" w:name="_Toc536482491"/>
      <w:r>
        <w:lastRenderedPageBreak/>
        <w:t>Список литературы</w:t>
      </w:r>
      <w:bookmarkEnd w:id="32"/>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7F5C271"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w:t>
      </w:r>
      <w:r w:rsidR="00DF6B43">
        <w:t>2001. —</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E64445">
      <w:pPr>
        <w:pStyle w:val="1"/>
      </w:pPr>
      <w:bookmarkStart w:id="33" w:name="_Toc536482492"/>
      <w:r>
        <w:lastRenderedPageBreak/>
        <w:t>Приложение</w:t>
      </w:r>
      <w:bookmarkEnd w:id="33"/>
    </w:p>
    <w:p w14:paraId="2E63F2CA" w14:textId="77777777" w:rsidR="005312DC" w:rsidRDefault="005312DC" w:rsidP="005312DC">
      <w:pPr>
        <w:jc w:val="center"/>
      </w:pPr>
      <w:r>
        <w:rPr>
          <w:noProof/>
          <w:lang w:eastAsia="ru-RU"/>
        </w:rPr>
        <w:drawing>
          <wp:inline distT="0" distB="0" distL="0" distR="0" wp14:anchorId="235D2E50" wp14:editId="064F21C0">
            <wp:extent cx="4422131" cy="4114800"/>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568" cy="4175689"/>
                    </a:xfrm>
                    <a:prstGeom prst="rect">
                      <a:avLst/>
                    </a:prstGeom>
                    <a:noFill/>
                    <a:ln>
                      <a:noFill/>
                    </a:ln>
                  </pic:spPr>
                </pic:pic>
              </a:graphicData>
            </a:graphic>
          </wp:inline>
        </w:drawing>
      </w:r>
    </w:p>
    <w:p w14:paraId="4B6601BB" w14:textId="77777777" w:rsidR="005312DC" w:rsidRDefault="005312DC" w:rsidP="005312DC">
      <w:pPr>
        <w:jc w:val="center"/>
      </w:pPr>
      <w:r>
        <w:t xml:space="preserve">Рис. 1. </w:t>
      </w:r>
      <w:bookmarkStart w:id="34" w:name="_GoBack"/>
      <w:r>
        <w:t>Язык жестов.</w:t>
      </w:r>
      <w:bookmarkEnd w:id="34"/>
    </w:p>
    <w:p w14:paraId="163D6A6A" w14:textId="77777777" w:rsidR="00FA6937" w:rsidRDefault="00FA6937" w:rsidP="005312DC">
      <w:pPr>
        <w:jc w:val="center"/>
      </w:pPr>
    </w:p>
    <w:p w14:paraId="7A468BCB" w14:textId="77777777" w:rsidR="00FA6937" w:rsidRPr="00EB1D5F" w:rsidRDefault="00FA6937" w:rsidP="00FA6937">
      <w:pPr>
        <w:jc w:val="center"/>
      </w:pPr>
      <w:r>
        <w:rPr>
          <w:noProof/>
          <w:lang w:eastAsia="ru-RU"/>
        </w:rPr>
        <w:drawing>
          <wp:inline distT="0" distB="0" distL="0" distR="0" wp14:anchorId="38176FCD" wp14:editId="15BDDA4C">
            <wp:extent cx="4260979" cy="31051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9363" cy="3140410"/>
                    </a:xfrm>
                    <a:prstGeom prst="rect">
                      <a:avLst/>
                    </a:prstGeom>
                    <a:noFill/>
                    <a:ln>
                      <a:noFill/>
                    </a:ln>
                  </pic:spPr>
                </pic:pic>
              </a:graphicData>
            </a:graphic>
          </wp:inline>
        </w:drawing>
      </w:r>
    </w:p>
    <w:p w14:paraId="5D0DECE9" w14:textId="7F940BD6" w:rsidR="00FA6937" w:rsidRDefault="00FA6937" w:rsidP="00FA6937">
      <w:pPr>
        <w:ind w:left="720" w:firstLine="0"/>
        <w:jc w:val="center"/>
      </w:pPr>
      <w:r>
        <w:t>Рис 2. Одна из моделей для печати.</w:t>
      </w:r>
    </w:p>
    <w:p w14:paraId="11BAF439" w14:textId="77777777" w:rsidR="00FA6937" w:rsidRDefault="00FA6937" w:rsidP="00FA6937">
      <w:pPr>
        <w:jc w:val="center"/>
      </w:pPr>
      <w:r>
        <w:rPr>
          <w:noProof/>
          <w:lang w:eastAsia="ru-RU"/>
        </w:rPr>
        <w:lastRenderedPageBreak/>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6DC1993B" w:rsidR="00FA6937" w:rsidRDefault="00FA6937" w:rsidP="00FA6937">
      <w:pPr>
        <w:jc w:val="center"/>
      </w:pPr>
      <w:r>
        <w:t xml:space="preserve">Рис </w:t>
      </w:r>
      <w:r w:rsidR="00E64445">
        <w:t>3</w:t>
      </w:r>
      <w:r>
        <w:t>. Главный экран приложения.</w:t>
      </w:r>
    </w:p>
    <w:p w14:paraId="6362CC89" w14:textId="77777777" w:rsidR="00FA6937" w:rsidRDefault="00FA6937" w:rsidP="00FA6937">
      <w:pPr>
        <w:jc w:val="center"/>
      </w:pPr>
    </w:p>
    <w:p w14:paraId="767DF8E0" w14:textId="77777777" w:rsidR="00FA6937" w:rsidRDefault="00FA6937" w:rsidP="00FA6937">
      <w:pPr>
        <w:jc w:val="center"/>
      </w:pPr>
      <w:r>
        <w:rPr>
          <w:noProof/>
          <w:lang w:eastAsia="ru-RU"/>
        </w:rPr>
        <w:drawing>
          <wp:inline distT="0" distB="0" distL="0" distR="0" wp14:anchorId="71889311" wp14:editId="62C72F29">
            <wp:extent cx="1988748" cy="4098472"/>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340" cy="4128544"/>
                    </a:xfrm>
                    <a:prstGeom prst="rect">
                      <a:avLst/>
                    </a:prstGeom>
                    <a:noFill/>
                    <a:ln>
                      <a:noFill/>
                    </a:ln>
                  </pic:spPr>
                </pic:pic>
              </a:graphicData>
            </a:graphic>
          </wp:inline>
        </w:drawing>
      </w:r>
    </w:p>
    <w:p w14:paraId="59C18E9A" w14:textId="61BEC01B" w:rsidR="00FA6937" w:rsidRDefault="00FA6937" w:rsidP="00FA6937">
      <w:pPr>
        <w:jc w:val="center"/>
      </w:pPr>
      <w:r>
        <w:t xml:space="preserve">Рис. </w:t>
      </w:r>
      <w:r w:rsidR="00E64445">
        <w:t>4</w:t>
      </w:r>
      <w:r>
        <w:t>. Окно работы в режиме перевода текста.</w:t>
      </w:r>
    </w:p>
    <w:p w14:paraId="3D6EAB06" w14:textId="77777777" w:rsidR="007B4750" w:rsidRDefault="007B4750" w:rsidP="007B4750">
      <w:pPr>
        <w:jc w:val="center"/>
      </w:pPr>
      <w:r>
        <w:rPr>
          <w:noProof/>
          <w:lang w:eastAsia="ru-RU"/>
        </w:rPr>
        <w:lastRenderedPageBreak/>
        <w:drawing>
          <wp:inline distT="0" distB="0" distL="0" distR="0" wp14:anchorId="7D0067E2" wp14:editId="07C324AA">
            <wp:extent cx="2008414" cy="40580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21">
                      <a:extLst>
                        <a:ext uri="{28A0092B-C50C-407E-A947-70E740481C1C}">
                          <a14:useLocalDpi xmlns:a14="http://schemas.microsoft.com/office/drawing/2010/main" val="0"/>
                        </a:ext>
                      </a:extLst>
                    </a:blip>
                    <a:stretch>
                      <a:fillRect/>
                    </a:stretch>
                  </pic:blipFill>
                  <pic:spPr>
                    <a:xfrm>
                      <a:off x="0" y="0"/>
                      <a:ext cx="2021532" cy="4084548"/>
                    </a:xfrm>
                    <a:prstGeom prst="rect">
                      <a:avLst/>
                    </a:prstGeom>
                  </pic:spPr>
                </pic:pic>
              </a:graphicData>
            </a:graphic>
          </wp:inline>
        </w:drawing>
      </w:r>
    </w:p>
    <w:p w14:paraId="59A3D3C7" w14:textId="17316B50" w:rsidR="007B4750" w:rsidRDefault="007B4750" w:rsidP="007B4750">
      <w:pPr>
        <w:jc w:val="center"/>
      </w:pPr>
      <w:r>
        <w:t>Рис</w:t>
      </w:r>
      <w:r w:rsidR="00E64445">
        <w:t>5</w:t>
      </w:r>
      <w:r>
        <w:t>. Окно работы в режиме распознавания речи.</w:t>
      </w:r>
    </w:p>
    <w:p w14:paraId="73077899" w14:textId="77777777" w:rsidR="007B4750" w:rsidRDefault="007B4750" w:rsidP="007B4750">
      <w:pPr>
        <w:jc w:val="center"/>
      </w:pPr>
    </w:p>
    <w:p w14:paraId="119C676A" w14:textId="77777777" w:rsidR="007B4750" w:rsidRDefault="007B4750" w:rsidP="007B4750">
      <w:pPr>
        <w:jc w:val="center"/>
      </w:pPr>
      <w:r>
        <w:rPr>
          <w:noProof/>
          <w:lang w:eastAsia="ru-RU"/>
        </w:rPr>
        <w:drawing>
          <wp:inline distT="0" distB="0" distL="0" distR="0" wp14:anchorId="563D2438" wp14:editId="110474F4">
            <wp:extent cx="2033336" cy="4196443"/>
            <wp:effectExtent l="0" t="0" r="508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7624" cy="4205292"/>
                    </a:xfrm>
                    <a:prstGeom prst="rect">
                      <a:avLst/>
                    </a:prstGeom>
                    <a:noFill/>
                    <a:ln>
                      <a:noFill/>
                    </a:ln>
                  </pic:spPr>
                </pic:pic>
              </a:graphicData>
            </a:graphic>
          </wp:inline>
        </w:drawing>
      </w:r>
    </w:p>
    <w:p w14:paraId="3837F84B" w14:textId="15E59800" w:rsidR="007B4750" w:rsidRDefault="007B4750" w:rsidP="007B4750">
      <w:pPr>
        <w:jc w:val="center"/>
      </w:pPr>
      <w:r>
        <w:t xml:space="preserve">Рис </w:t>
      </w:r>
      <w:r w:rsidR="00E64445">
        <w:t>6</w:t>
      </w:r>
      <w:r>
        <w:t xml:space="preserve">. Окно работы с </w:t>
      </w:r>
      <w:r>
        <w:rPr>
          <w:lang w:val="en-US"/>
        </w:rPr>
        <w:t>Seek</w:t>
      </w:r>
      <w:r w:rsidRPr="00FA5253">
        <w:t xml:space="preserve"> </w:t>
      </w:r>
      <w:r>
        <w:rPr>
          <w:lang w:val="en-US"/>
        </w:rPr>
        <w:t>bar</w:t>
      </w:r>
      <w:r>
        <w:t>.</w:t>
      </w:r>
    </w:p>
    <w:p w14:paraId="3440B6F1" w14:textId="77777777" w:rsidR="007B4750" w:rsidRDefault="007B4750" w:rsidP="007B4750">
      <w:pPr>
        <w:jc w:val="center"/>
      </w:pPr>
      <w:r>
        <w:rPr>
          <w:noProof/>
          <w:lang w:eastAsia="ru-RU"/>
        </w:rPr>
        <w:lastRenderedPageBreak/>
        <w:drawing>
          <wp:inline distT="0" distB="0" distL="0" distR="0" wp14:anchorId="540D996B" wp14:editId="7F34216F">
            <wp:extent cx="5657850" cy="30632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3">
                      <a:extLst>
                        <a:ext uri="{28A0092B-C50C-407E-A947-70E740481C1C}">
                          <a14:useLocalDpi xmlns:a14="http://schemas.microsoft.com/office/drawing/2010/main" val="0"/>
                        </a:ext>
                      </a:extLst>
                    </a:blip>
                    <a:stretch>
                      <a:fillRect/>
                    </a:stretch>
                  </pic:blipFill>
                  <pic:spPr>
                    <a:xfrm>
                      <a:off x="0" y="0"/>
                      <a:ext cx="5661193" cy="3065102"/>
                    </a:xfrm>
                    <a:prstGeom prst="rect">
                      <a:avLst/>
                    </a:prstGeom>
                  </pic:spPr>
                </pic:pic>
              </a:graphicData>
            </a:graphic>
          </wp:inline>
        </w:drawing>
      </w:r>
    </w:p>
    <w:p w14:paraId="31B6FCD1" w14:textId="5D8C5A0D" w:rsidR="007B4750" w:rsidRDefault="007B4750" w:rsidP="007B4750">
      <w:pPr>
        <w:jc w:val="center"/>
      </w:pPr>
      <w:r>
        <w:t>Рис.</w:t>
      </w:r>
      <w:r w:rsidR="00E64445">
        <w:t>7</w:t>
      </w:r>
      <w:r>
        <w:t xml:space="preserve">. Окно редактора локализаций </w:t>
      </w:r>
      <w:r>
        <w:rPr>
          <w:lang w:val="en-US"/>
        </w:rPr>
        <w:t>Android</w:t>
      </w:r>
      <w:r w:rsidRPr="003A60DF">
        <w:t xml:space="preserve"> </w:t>
      </w:r>
      <w:r>
        <w:rPr>
          <w:lang w:val="en-US"/>
        </w:rPr>
        <w:t>Studio</w:t>
      </w:r>
      <w:r w:rsidRPr="003A60DF">
        <w:t>.</w:t>
      </w:r>
    </w:p>
    <w:p w14:paraId="7705485C" w14:textId="77777777" w:rsidR="007B4750" w:rsidRPr="003A60DF" w:rsidRDefault="007B4750" w:rsidP="007B4750">
      <w:pPr>
        <w:jc w:val="center"/>
      </w:pPr>
    </w:p>
    <w:p w14:paraId="229E84CB" w14:textId="77777777" w:rsidR="007B4750" w:rsidRDefault="007B4750" w:rsidP="007B4750">
      <w:pPr>
        <w:jc w:val="center"/>
      </w:pPr>
      <w:r>
        <w:rPr>
          <w:noProof/>
          <w:lang w:eastAsia="ru-RU"/>
        </w:rPr>
        <w:drawing>
          <wp:inline distT="0" distB="0" distL="0" distR="0" wp14:anchorId="1348E600" wp14:editId="017CF3D7">
            <wp:extent cx="1980586" cy="408511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4">
                      <a:extLst>
                        <a:ext uri="{28A0092B-C50C-407E-A947-70E740481C1C}">
                          <a14:useLocalDpi xmlns:a14="http://schemas.microsoft.com/office/drawing/2010/main" val="0"/>
                        </a:ext>
                      </a:extLst>
                    </a:blip>
                    <a:stretch>
                      <a:fillRect/>
                    </a:stretch>
                  </pic:blipFill>
                  <pic:spPr>
                    <a:xfrm>
                      <a:off x="0" y="0"/>
                      <a:ext cx="1983330" cy="4090770"/>
                    </a:xfrm>
                    <a:prstGeom prst="rect">
                      <a:avLst/>
                    </a:prstGeom>
                  </pic:spPr>
                </pic:pic>
              </a:graphicData>
            </a:graphic>
          </wp:inline>
        </w:drawing>
      </w:r>
    </w:p>
    <w:p w14:paraId="36591A0B" w14:textId="2822F746" w:rsidR="007B4750" w:rsidRDefault="007B4750" w:rsidP="007B4750">
      <w:pPr>
        <w:jc w:val="center"/>
      </w:pPr>
      <w:r>
        <w:t xml:space="preserve">Рис. </w:t>
      </w:r>
      <w:r w:rsidR="00E64445">
        <w:t>8</w:t>
      </w:r>
      <w:r>
        <w:t>. Локализованный вариант приложения.</w:t>
      </w:r>
    </w:p>
    <w:p w14:paraId="1FBDA2FE" w14:textId="676D3A3C" w:rsidR="007E7F37" w:rsidRDefault="007E7F37" w:rsidP="007B4750">
      <w:pPr>
        <w:jc w:val="center"/>
      </w:pPr>
      <w:r w:rsidRPr="007E7F37">
        <w:rPr>
          <w:noProof/>
          <w:lang w:eastAsia="ru-RU"/>
        </w:rPr>
        <w:lastRenderedPageBreak/>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2FE420AE" w:rsidR="007E7F37" w:rsidRDefault="007E7F37" w:rsidP="007B4750">
      <w:pPr>
        <w:jc w:val="center"/>
      </w:pPr>
      <w:r>
        <w:t xml:space="preserve">Рис. </w:t>
      </w:r>
      <w:r w:rsidR="00E64445">
        <w:t>9</w:t>
      </w:r>
      <w:r>
        <w:t xml:space="preserve">. Включение </w:t>
      </w:r>
      <w:r>
        <w:rPr>
          <w:lang w:val="en-US"/>
        </w:rPr>
        <w:t>Bluetooth.</w:t>
      </w:r>
    </w:p>
    <w:p w14:paraId="7EA90557" w14:textId="77777777" w:rsidR="007E7F37" w:rsidRPr="007E7F37" w:rsidRDefault="007E7F37" w:rsidP="007B4750">
      <w:pPr>
        <w:jc w:val="center"/>
      </w:pPr>
    </w:p>
    <w:p w14:paraId="52898B54" w14:textId="77777777" w:rsidR="007B4750" w:rsidRDefault="007B4750" w:rsidP="007B4750">
      <w:pPr>
        <w:ind w:firstLine="0"/>
        <w:jc w:val="center"/>
      </w:pPr>
      <w:r>
        <w:rPr>
          <w:noProof/>
          <w:lang w:eastAsia="ru-RU"/>
        </w:rPr>
        <w:drawing>
          <wp:inline distT="0" distB="0" distL="0" distR="0" wp14:anchorId="4BA3248E" wp14:editId="0F69B3FB">
            <wp:extent cx="5238030" cy="41719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26">
                      <a:extLst>
                        <a:ext uri="{28A0092B-C50C-407E-A947-70E740481C1C}">
                          <a14:useLocalDpi xmlns:a14="http://schemas.microsoft.com/office/drawing/2010/main" val="0"/>
                        </a:ext>
                      </a:extLst>
                    </a:blip>
                    <a:stretch>
                      <a:fillRect/>
                    </a:stretch>
                  </pic:blipFill>
                  <pic:spPr>
                    <a:xfrm>
                      <a:off x="0" y="0"/>
                      <a:ext cx="5251422" cy="4182617"/>
                    </a:xfrm>
                    <a:prstGeom prst="rect">
                      <a:avLst/>
                    </a:prstGeom>
                  </pic:spPr>
                </pic:pic>
              </a:graphicData>
            </a:graphic>
          </wp:inline>
        </w:drawing>
      </w:r>
    </w:p>
    <w:p w14:paraId="07FB51DE" w14:textId="7B7B33D5" w:rsidR="007B4750" w:rsidRDefault="007B4750" w:rsidP="00AA430D">
      <w:pPr>
        <w:ind w:firstLine="0"/>
        <w:jc w:val="center"/>
      </w:pPr>
      <w:r>
        <w:t>Рис. 1</w:t>
      </w:r>
      <w:r w:rsidR="00E64445">
        <w:t>0</w:t>
      </w:r>
      <w:r>
        <w:t>. Реализация обработки ошибок приложения.</w:t>
      </w:r>
    </w:p>
    <w:p w14:paraId="09A0863A" w14:textId="77777777" w:rsidR="007B4750" w:rsidRDefault="007B4750" w:rsidP="007B4750">
      <w:pPr>
        <w:jc w:val="center"/>
      </w:pPr>
      <w:r>
        <w:rPr>
          <w:noProof/>
          <w:lang w:eastAsia="ru-RU"/>
        </w:rPr>
        <w:lastRenderedPageBreak/>
        <w:drawing>
          <wp:inline distT="0" distB="0" distL="0" distR="0" wp14:anchorId="29EA3FB7" wp14:editId="68A38701">
            <wp:extent cx="4870717" cy="26860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7">
                      <a:extLst>
                        <a:ext uri="{28A0092B-C50C-407E-A947-70E740481C1C}">
                          <a14:useLocalDpi xmlns:a14="http://schemas.microsoft.com/office/drawing/2010/main" val="0"/>
                        </a:ext>
                      </a:extLst>
                    </a:blip>
                    <a:stretch>
                      <a:fillRect/>
                    </a:stretch>
                  </pic:blipFill>
                  <pic:spPr>
                    <a:xfrm>
                      <a:off x="0" y="0"/>
                      <a:ext cx="4874550" cy="2688164"/>
                    </a:xfrm>
                    <a:prstGeom prst="rect">
                      <a:avLst/>
                    </a:prstGeom>
                  </pic:spPr>
                </pic:pic>
              </a:graphicData>
            </a:graphic>
          </wp:inline>
        </w:drawing>
      </w:r>
    </w:p>
    <w:p w14:paraId="6E4A0D39" w14:textId="7C9D9A7D" w:rsidR="007B4750" w:rsidRDefault="007B4750" w:rsidP="007B4750">
      <w:pPr>
        <w:jc w:val="center"/>
      </w:pPr>
      <w:r>
        <w:t>Рис. 1</w:t>
      </w:r>
      <w:r w:rsidR="00E64445">
        <w:t>1</w:t>
      </w:r>
      <w:r>
        <w:t xml:space="preserve">.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8"/>
      <w:headerReference w:type="first" r:id="rId29"/>
      <w:footerReference w:type="first" r:id="rId30"/>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F9C0E" w14:textId="77777777" w:rsidR="00DD77A9" w:rsidRDefault="00DD77A9">
      <w:r>
        <w:separator/>
      </w:r>
    </w:p>
    <w:p w14:paraId="07D2A2AD" w14:textId="77777777" w:rsidR="00DD77A9" w:rsidRDefault="00DD77A9"/>
  </w:endnote>
  <w:endnote w:type="continuationSeparator" w:id="0">
    <w:p w14:paraId="371BFC7D" w14:textId="77777777" w:rsidR="00DD77A9" w:rsidRDefault="00DD77A9">
      <w:r>
        <w:continuationSeparator/>
      </w:r>
    </w:p>
    <w:p w14:paraId="47B2285E" w14:textId="77777777" w:rsidR="00DD77A9" w:rsidRDefault="00DD77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5C62812E" w14:textId="633D3F31" w:rsidR="008D47A4" w:rsidRDefault="008D47A4" w:rsidP="00184F23">
        <w:pPr>
          <w:pStyle w:val="affff4"/>
          <w:jc w:val="center"/>
        </w:pPr>
        <w:r>
          <w:fldChar w:fldCharType="begin"/>
        </w:r>
        <w:r>
          <w:instrText>PAGE   \* MERGEFORMAT</w:instrText>
        </w:r>
        <w:r>
          <w:fldChar w:fldCharType="separate"/>
        </w:r>
        <w:r w:rsidR="00B03CEA">
          <w:rPr>
            <w:noProof/>
          </w:rPr>
          <w:t>20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8D47A4" w:rsidRDefault="008D47A4" w:rsidP="00CE7BF8">
    <w:pPr>
      <w:ind w:firstLine="0"/>
    </w:pPr>
  </w:p>
  <w:p w14:paraId="71A1AB26" w14:textId="77777777" w:rsidR="008D47A4" w:rsidRDefault="008D47A4" w:rsidP="00CE7BF8">
    <w:pPr>
      <w:jc w:val="center"/>
    </w:pPr>
    <w:r>
      <w:t xml:space="preserve">Челябинск </w:t>
    </w:r>
  </w:p>
  <w:p w14:paraId="622FBAFA" w14:textId="122D72CD" w:rsidR="008D47A4" w:rsidRPr="00CE7BF8" w:rsidRDefault="008D47A4" w:rsidP="00CE7BF8">
    <w:pPr>
      <w:jc w:val="center"/>
    </w:pPr>
    <w:r>
      <w:t>2019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02346" w14:textId="77777777" w:rsidR="00DD77A9" w:rsidRDefault="00DD77A9">
      <w:r>
        <w:separator/>
      </w:r>
    </w:p>
    <w:p w14:paraId="11B6208E" w14:textId="77777777" w:rsidR="00DD77A9" w:rsidRDefault="00DD77A9"/>
  </w:footnote>
  <w:footnote w:type="continuationSeparator" w:id="0">
    <w:p w14:paraId="3FE69F5F" w14:textId="77777777" w:rsidR="00DD77A9" w:rsidRDefault="00DD77A9">
      <w:r>
        <w:continuationSeparator/>
      </w:r>
    </w:p>
    <w:p w14:paraId="0D7CDC6D" w14:textId="77777777" w:rsidR="00DD77A9" w:rsidRDefault="00DD77A9"/>
  </w:footnote>
  <w:footnote w:id="1">
    <w:p w14:paraId="27615240" w14:textId="540DEFF3" w:rsidR="008D47A4" w:rsidRDefault="008D47A4" w:rsidP="00184F23">
      <w:pPr>
        <w:pStyle w:val="aff5"/>
        <w:ind w:firstLine="0"/>
      </w:pPr>
      <w:r>
        <w:rPr>
          <w:rStyle w:val="affff1"/>
        </w:rPr>
        <w:footnoteRef/>
      </w:r>
      <w:r>
        <w:t xml:space="preserve"> Данный и все последующие рисунки находятся в разделе «Приложение» под соответствующим номером.</w:t>
      </w:r>
    </w:p>
  </w:footnote>
  <w:footnote w:id="2">
    <w:p w14:paraId="206D123E" w14:textId="4B31926F" w:rsidR="008D47A4" w:rsidRPr="00074A65" w:rsidRDefault="008D47A4">
      <w:pPr>
        <w:pStyle w:val="aff5"/>
      </w:pPr>
      <w:r>
        <w:rPr>
          <w:rStyle w:val="affff1"/>
        </w:rPr>
        <w:footnoteRef/>
      </w:r>
      <w:r w:rsidRPr="00074A65">
        <w:rPr>
          <w:lang w:val="en-US"/>
        </w:rPr>
        <w:t>Fused</w:t>
      </w:r>
      <w:r w:rsidRPr="00074A65">
        <w:t xml:space="preserve"> </w:t>
      </w:r>
      <w:r w:rsidRPr="00074A65">
        <w:rPr>
          <w:lang w:val="en-US"/>
        </w:rPr>
        <w:t>deposition</w:t>
      </w:r>
      <w:r w:rsidRPr="00074A65">
        <w:t xml:space="preserve"> </w:t>
      </w:r>
      <w:r w:rsidRPr="00074A65">
        <w:rPr>
          <w:lang w:val="en-US"/>
        </w:rPr>
        <w:t>modeling</w:t>
      </w:r>
      <w:r>
        <w:t xml:space="preserve"> </w:t>
      </w:r>
      <w:r w:rsidRPr="00074A65">
        <w:t>(</w:t>
      </w:r>
      <w:r>
        <w:t>англ</w:t>
      </w:r>
      <w:r w:rsidRPr="00074A65">
        <w:t xml:space="preserve">.) – </w:t>
      </w:r>
      <w:r>
        <w:t>Моделирование посредством послойного наплавления – технология печати на 3</w:t>
      </w:r>
      <w:r>
        <w:rPr>
          <w:lang w:val="en-US"/>
        </w:rPr>
        <w:t>D</w:t>
      </w:r>
      <w:r>
        <w:t>-принтере, при которой принтер последовательно наносит тонкие слои материала, повторяющие контур цифровой модели.</w:t>
      </w:r>
    </w:p>
  </w:footnote>
  <w:footnote w:id="3">
    <w:p w14:paraId="1B173FFE" w14:textId="1AE8086D" w:rsidR="008D47A4" w:rsidRPr="00FC02EA" w:rsidRDefault="008D47A4">
      <w:pPr>
        <w:pStyle w:val="aff5"/>
      </w:pPr>
      <w:r>
        <w:rPr>
          <w:rStyle w:val="affff1"/>
        </w:rPr>
        <w:footnoteRef/>
      </w:r>
      <w:r>
        <w:t xml:space="preserve"> </w:t>
      </w:r>
      <w:r>
        <w:rPr>
          <w:lang w:val="en-US"/>
        </w:rPr>
        <w:t>Liquid</w:t>
      </w:r>
      <w:r w:rsidRPr="00FC02EA">
        <w:t xml:space="preserve"> </w:t>
      </w:r>
      <w:r>
        <w:rPr>
          <w:lang w:val="en-US"/>
        </w:rPr>
        <w:t>Cristal</w:t>
      </w:r>
      <w:r w:rsidRPr="00FC02EA">
        <w:t xml:space="preserve"> </w:t>
      </w:r>
      <w:r>
        <w:rPr>
          <w:lang w:val="en-US"/>
        </w:rPr>
        <w:t>Display</w:t>
      </w:r>
      <w:r w:rsidRPr="00FC02EA">
        <w:t xml:space="preserve"> (</w:t>
      </w:r>
      <w:r>
        <w:t>англ.) – Жидкокристаллический дисплей. Устройство вывода информации.</w:t>
      </w:r>
    </w:p>
  </w:footnote>
  <w:footnote w:id="4">
    <w:p w14:paraId="3143785C" w14:textId="7E8D3C05" w:rsidR="008D47A4" w:rsidRPr="00C3489C" w:rsidRDefault="008D47A4">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5">
    <w:p w14:paraId="4452149B" w14:textId="1EF64F79" w:rsidR="008D47A4" w:rsidRPr="00182E6C" w:rsidRDefault="008D47A4">
      <w:pPr>
        <w:pStyle w:val="aff5"/>
      </w:pPr>
      <w:r>
        <w:rPr>
          <w:rStyle w:val="affff1"/>
        </w:rPr>
        <w:footnoteRef/>
      </w:r>
      <w:r>
        <w:t xml:space="preserve"> </w:t>
      </w:r>
      <w:r>
        <w:rPr>
          <w:lang w:val="en-US"/>
        </w:rPr>
        <w:t>Shield</w:t>
      </w:r>
      <w:r w:rsidRPr="00182E6C">
        <w:t xml:space="preserve"> (</w:t>
      </w:r>
      <w:r>
        <w:t>англ.</w:t>
      </w:r>
      <w:r w:rsidRPr="00182E6C">
        <w:t>)</w:t>
      </w:r>
      <w:r w:rsidRPr="00FC02EA">
        <w:t xml:space="preserve"> </w:t>
      </w:r>
      <w:r>
        <w:t>– дословно – щит. В данном контексте – некоторая микросхема, надеваемая на микроконтроллер или другую микросхему, расширяющая (или любым другом образом дополняющая) его.</w:t>
      </w:r>
    </w:p>
  </w:footnote>
  <w:footnote w:id="6">
    <w:p w14:paraId="64C47D7F" w14:textId="7F521FE1" w:rsidR="008D47A4" w:rsidRPr="0022060B" w:rsidRDefault="008D47A4">
      <w:pPr>
        <w:pStyle w:val="aff5"/>
      </w:pPr>
      <w:r>
        <w:rPr>
          <w:rStyle w:val="affff1"/>
        </w:rPr>
        <w:footnoteRef/>
      </w:r>
      <w:r>
        <w:t xml:space="preserve"> </w:t>
      </w:r>
      <w:r>
        <w:rPr>
          <w:lang w:val="en-US"/>
        </w:rPr>
        <w:t>CP</w:t>
      </w:r>
      <w:r w:rsidRPr="0022060B">
        <w:t>1251 (</w:t>
      </w:r>
      <w:r>
        <w:t xml:space="preserve">англ.) – </w:t>
      </w:r>
      <w:r>
        <w:rPr>
          <w:lang w:val="en-US"/>
        </w:rPr>
        <w:t>Code</w:t>
      </w:r>
      <w:r w:rsidRPr="0022060B">
        <w:t xml:space="preserve"> </w:t>
      </w:r>
      <w:r>
        <w:rPr>
          <w:lang w:val="en-US"/>
        </w:rPr>
        <w:t>Page</w:t>
      </w:r>
      <w:r w:rsidRPr="0022060B">
        <w:t xml:space="preserve"> 1251 – </w:t>
      </w:r>
      <w:r>
        <w:t>кодовая страница 1251. Представляет собой таблицу, в которой каждому символу компьютера сопоставлено некоторое число. Такие таблицы, как эта, необходимы, поскольку в памяти компьютера информация хранится в виде двоичного кода (кода, состоящего из цифр «0» и «1»), а буквы перевести в такой код можно только в том случае, если условиться о том, что каждой букве соответствует некоторое число.</w:t>
      </w:r>
    </w:p>
  </w:footnote>
  <w:footnote w:id="7">
    <w:p w14:paraId="2FF62892" w14:textId="738424AC" w:rsidR="008D47A4" w:rsidRPr="003A60DF" w:rsidRDefault="008D47A4">
      <w:pPr>
        <w:pStyle w:val="aff5"/>
      </w:pPr>
      <w:r>
        <w:rPr>
          <w:rStyle w:val="affff1"/>
        </w:rPr>
        <w:footnoteRef/>
      </w:r>
      <w:r>
        <w:t xml:space="preserve">Seek bar (англ.)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8">
    <w:p w14:paraId="7B6985BF" w14:textId="7C88D177" w:rsidR="008D47A4" w:rsidRPr="003A60DF" w:rsidRDefault="008D47A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9">
    <w:p w14:paraId="3BBCD0C3" w14:textId="285F12F7" w:rsidR="008D47A4" w:rsidRPr="002978BB" w:rsidRDefault="008D47A4" w:rsidP="00AA430D">
      <w:pPr>
        <w:pStyle w:val="aff5"/>
      </w:pPr>
      <w:r>
        <w:rPr>
          <w:rStyle w:val="affff1"/>
        </w:rPr>
        <w:footnoteRef/>
      </w:r>
      <w:r>
        <w:t xml:space="preserve"> Поток (поток выполнения) – максимальное количество задач, которое может выполнять ядро процессора. Если задача ресурсозатратна, то другие задачи, выполняемые ядром приостанавливаются на время выполнения первой.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footnote>
  <w:footnote w:id="10">
    <w:p w14:paraId="7ED0F2C7" w14:textId="2B5230E9" w:rsidR="008D47A4" w:rsidRPr="006C4EED" w:rsidRDefault="008D47A4">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 xml:space="preserve">т. Профессиональное название типа уведомлений, в котором уведомление, подобно хлебному тосту из тостера, выскакивает снизу и пропадает через несколько секунд. </w:t>
      </w:r>
    </w:p>
  </w:footnote>
  <w:footnote w:id="11">
    <w:p w14:paraId="2BECBA26" w14:textId="42555E1B" w:rsidR="008D47A4" w:rsidRDefault="008D47A4">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12">
    <w:p w14:paraId="3225D17D" w14:textId="0604BA72" w:rsidR="008D47A4" w:rsidRDefault="008D47A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8D47A4" w:rsidRPr="00BE055C" w:rsidRDefault="008D47A4" w:rsidP="00BE055C">
    <w:pPr>
      <w:jc w:val="center"/>
    </w:pPr>
    <w:r w:rsidRPr="00BE055C">
      <w:t>Муниципальное автономное общеобразовательное учреждение</w:t>
    </w:r>
  </w:p>
  <w:p w14:paraId="60B4316A" w14:textId="00BF0554" w:rsidR="008D47A4" w:rsidRPr="00BE055C" w:rsidRDefault="008D47A4" w:rsidP="004F7952">
    <w:pPr>
      <w:jc w:val="center"/>
    </w:pPr>
    <w:r>
      <w:t>«Лицей № 97 г. Челябинска»</w:t>
    </w:r>
  </w:p>
  <w:p w14:paraId="7BD8AA29" w14:textId="77777777" w:rsidR="008D47A4" w:rsidRPr="00BE055C" w:rsidRDefault="008D47A4"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74A65"/>
    <w:rsid w:val="00090ABE"/>
    <w:rsid w:val="000963CD"/>
    <w:rsid w:val="00097169"/>
    <w:rsid w:val="000B2AAE"/>
    <w:rsid w:val="000C67CE"/>
    <w:rsid w:val="000D1EE3"/>
    <w:rsid w:val="000E1A0D"/>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0CB6"/>
    <w:rsid w:val="001B4150"/>
    <w:rsid w:val="001B4848"/>
    <w:rsid w:val="001B4FDA"/>
    <w:rsid w:val="001C6B26"/>
    <w:rsid w:val="001D478D"/>
    <w:rsid w:val="001F447A"/>
    <w:rsid w:val="001F63B1"/>
    <w:rsid w:val="001F7399"/>
    <w:rsid w:val="002102A1"/>
    <w:rsid w:val="00210E89"/>
    <w:rsid w:val="00212319"/>
    <w:rsid w:val="0021705A"/>
    <w:rsid w:val="0022060B"/>
    <w:rsid w:val="002253CD"/>
    <w:rsid w:val="00225BE3"/>
    <w:rsid w:val="0022742E"/>
    <w:rsid w:val="00233A91"/>
    <w:rsid w:val="0024071F"/>
    <w:rsid w:val="00242DEF"/>
    <w:rsid w:val="00261F7A"/>
    <w:rsid w:val="00274E0A"/>
    <w:rsid w:val="0028159D"/>
    <w:rsid w:val="002815D7"/>
    <w:rsid w:val="002978BB"/>
    <w:rsid w:val="002A2121"/>
    <w:rsid w:val="002B316A"/>
    <w:rsid w:val="002B6153"/>
    <w:rsid w:val="002C627C"/>
    <w:rsid w:val="002D399E"/>
    <w:rsid w:val="002F473F"/>
    <w:rsid w:val="0030218A"/>
    <w:rsid w:val="00307586"/>
    <w:rsid w:val="00327B81"/>
    <w:rsid w:val="003346C1"/>
    <w:rsid w:val="00336906"/>
    <w:rsid w:val="00344D82"/>
    <w:rsid w:val="00345333"/>
    <w:rsid w:val="00347713"/>
    <w:rsid w:val="0035417B"/>
    <w:rsid w:val="00385096"/>
    <w:rsid w:val="003A06C6"/>
    <w:rsid w:val="003A60DF"/>
    <w:rsid w:val="003A70F4"/>
    <w:rsid w:val="003B5B10"/>
    <w:rsid w:val="003B5CCE"/>
    <w:rsid w:val="003C4F11"/>
    <w:rsid w:val="003C7B1A"/>
    <w:rsid w:val="003D2467"/>
    <w:rsid w:val="003E36B1"/>
    <w:rsid w:val="003E4162"/>
    <w:rsid w:val="003E7681"/>
    <w:rsid w:val="003E7C21"/>
    <w:rsid w:val="003F7CBD"/>
    <w:rsid w:val="00405E62"/>
    <w:rsid w:val="0042621E"/>
    <w:rsid w:val="00435EFC"/>
    <w:rsid w:val="004464BE"/>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F15C0"/>
    <w:rsid w:val="004F7952"/>
    <w:rsid w:val="00504F88"/>
    <w:rsid w:val="005108CD"/>
    <w:rsid w:val="0051388B"/>
    <w:rsid w:val="00527B2C"/>
    <w:rsid w:val="00527BD1"/>
    <w:rsid w:val="00530DDF"/>
    <w:rsid w:val="005312DC"/>
    <w:rsid w:val="00531B23"/>
    <w:rsid w:val="005365C0"/>
    <w:rsid w:val="0055242C"/>
    <w:rsid w:val="005545D3"/>
    <w:rsid w:val="00574DEF"/>
    <w:rsid w:val="00575D8C"/>
    <w:rsid w:val="005762A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D47A4"/>
    <w:rsid w:val="008F23A5"/>
    <w:rsid w:val="008F27D3"/>
    <w:rsid w:val="00905A82"/>
    <w:rsid w:val="00910F0E"/>
    <w:rsid w:val="009254C9"/>
    <w:rsid w:val="00961AE5"/>
    <w:rsid w:val="00976CA4"/>
    <w:rsid w:val="009776CF"/>
    <w:rsid w:val="009838FC"/>
    <w:rsid w:val="00985FB9"/>
    <w:rsid w:val="00990CDE"/>
    <w:rsid w:val="00994C31"/>
    <w:rsid w:val="009A01E6"/>
    <w:rsid w:val="009A2415"/>
    <w:rsid w:val="009A2C38"/>
    <w:rsid w:val="009B299D"/>
    <w:rsid w:val="009B2BC5"/>
    <w:rsid w:val="009D1538"/>
    <w:rsid w:val="009D1AB3"/>
    <w:rsid w:val="009D53FD"/>
    <w:rsid w:val="009E1582"/>
    <w:rsid w:val="009E37F7"/>
    <w:rsid w:val="009F0414"/>
    <w:rsid w:val="009F76E8"/>
    <w:rsid w:val="009F7782"/>
    <w:rsid w:val="00A107D9"/>
    <w:rsid w:val="00A1568F"/>
    <w:rsid w:val="00A21E4F"/>
    <w:rsid w:val="00A26367"/>
    <w:rsid w:val="00A4757D"/>
    <w:rsid w:val="00A50F3A"/>
    <w:rsid w:val="00A73DF4"/>
    <w:rsid w:val="00A77F6B"/>
    <w:rsid w:val="00A81BB2"/>
    <w:rsid w:val="00AA430D"/>
    <w:rsid w:val="00AA5C05"/>
    <w:rsid w:val="00AB0386"/>
    <w:rsid w:val="00AC408A"/>
    <w:rsid w:val="00AD18FE"/>
    <w:rsid w:val="00AD1AD9"/>
    <w:rsid w:val="00AD3808"/>
    <w:rsid w:val="00AF21EC"/>
    <w:rsid w:val="00AF28FA"/>
    <w:rsid w:val="00AF3215"/>
    <w:rsid w:val="00B00366"/>
    <w:rsid w:val="00B03CEA"/>
    <w:rsid w:val="00B1059D"/>
    <w:rsid w:val="00B16DFD"/>
    <w:rsid w:val="00B242E1"/>
    <w:rsid w:val="00B42D76"/>
    <w:rsid w:val="00B43A18"/>
    <w:rsid w:val="00B52CFD"/>
    <w:rsid w:val="00B57884"/>
    <w:rsid w:val="00B6407D"/>
    <w:rsid w:val="00B866FF"/>
    <w:rsid w:val="00BA395C"/>
    <w:rsid w:val="00BA647D"/>
    <w:rsid w:val="00BB4E10"/>
    <w:rsid w:val="00BC491A"/>
    <w:rsid w:val="00BD3F09"/>
    <w:rsid w:val="00BD66DB"/>
    <w:rsid w:val="00BE055C"/>
    <w:rsid w:val="00BF07B3"/>
    <w:rsid w:val="00BF0C18"/>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A30C8"/>
    <w:rsid w:val="00CB0F57"/>
    <w:rsid w:val="00CB7F84"/>
    <w:rsid w:val="00CD31BB"/>
    <w:rsid w:val="00CD6000"/>
    <w:rsid w:val="00CD6D38"/>
    <w:rsid w:val="00CE7BF8"/>
    <w:rsid w:val="00CF1B55"/>
    <w:rsid w:val="00D041E5"/>
    <w:rsid w:val="00D15578"/>
    <w:rsid w:val="00D160B4"/>
    <w:rsid w:val="00D163F4"/>
    <w:rsid w:val="00D207AC"/>
    <w:rsid w:val="00D46EE3"/>
    <w:rsid w:val="00D6089E"/>
    <w:rsid w:val="00D72118"/>
    <w:rsid w:val="00D97AC4"/>
    <w:rsid w:val="00DA735E"/>
    <w:rsid w:val="00DB2691"/>
    <w:rsid w:val="00DB2E59"/>
    <w:rsid w:val="00DB358F"/>
    <w:rsid w:val="00DB3885"/>
    <w:rsid w:val="00DC40D6"/>
    <w:rsid w:val="00DC44F1"/>
    <w:rsid w:val="00DC559C"/>
    <w:rsid w:val="00DD77A9"/>
    <w:rsid w:val="00DE720B"/>
    <w:rsid w:val="00DF6B43"/>
    <w:rsid w:val="00DF6D26"/>
    <w:rsid w:val="00E02C05"/>
    <w:rsid w:val="00E02CBE"/>
    <w:rsid w:val="00E04825"/>
    <w:rsid w:val="00E151BE"/>
    <w:rsid w:val="00E43E7F"/>
    <w:rsid w:val="00E64445"/>
    <w:rsid w:val="00E665A3"/>
    <w:rsid w:val="00E7305D"/>
    <w:rsid w:val="00E91E60"/>
    <w:rsid w:val="00E96F44"/>
    <w:rsid w:val="00E97CED"/>
    <w:rsid w:val="00EA780C"/>
    <w:rsid w:val="00EB1D5F"/>
    <w:rsid w:val="00EB5077"/>
    <w:rsid w:val="00EB69D3"/>
    <w:rsid w:val="00EB6B74"/>
    <w:rsid w:val="00EB7579"/>
    <w:rsid w:val="00EC3087"/>
    <w:rsid w:val="00EC35C3"/>
    <w:rsid w:val="00EE177C"/>
    <w:rsid w:val="00F110B6"/>
    <w:rsid w:val="00F2049E"/>
    <w:rsid w:val="00F31D66"/>
    <w:rsid w:val="00F363EC"/>
    <w:rsid w:val="00F413AC"/>
    <w:rsid w:val="00F4746C"/>
    <w:rsid w:val="00F532C4"/>
    <w:rsid w:val="00F71F9C"/>
    <w:rsid w:val="00F76CF7"/>
    <w:rsid w:val="00FA5253"/>
    <w:rsid w:val="00FA6937"/>
    <w:rsid w:val="00FC02EA"/>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41727F24-BB27-49EE-8EFE-CB776F49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D1AD9"/>
    <w:pPr>
      <w:spacing w:line="360" w:lineRule="auto"/>
      <w:jc w:val="both"/>
    </w:pPr>
  </w:style>
  <w:style w:type="paragraph" w:styleId="1">
    <w:name w:val="heading 1"/>
    <w:basedOn w:val="a1"/>
    <w:next w:val="a1"/>
    <w:link w:val="10"/>
    <w:autoRedefine/>
    <w:uiPriority w:val="9"/>
    <w:qFormat/>
    <w:rsid w:val="00E64445"/>
    <w:pPr>
      <w:keepNext/>
      <w:keepLines/>
      <w:spacing w:before="120" w:after="120"/>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E64445"/>
    <w:pPr>
      <w:spacing w:before="120" w:after="120"/>
      <w:ind w:firstLine="0"/>
      <w:outlineLvl w:val="1"/>
    </w:pPr>
    <w:rPr>
      <w:b/>
      <w:sz w:val="30"/>
    </w:rPr>
  </w:style>
  <w:style w:type="paragraph" w:styleId="31">
    <w:name w:val="heading 3"/>
    <w:basedOn w:val="a1"/>
    <w:next w:val="a1"/>
    <w:link w:val="32"/>
    <w:uiPriority w:val="5"/>
    <w:qFormat/>
    <w:rsid w:val="00E64445"/>
    <w:pPr>
      <w:keepNext/>
      <w:keepLines/>
      <w:spacing w:before="120" w:after="120"/>
      <w:ind w:firstLine="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E64445"/>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E64445"/>
    <w:rPr>
      <w:b/>
      <w:sz w:val="30"/>
    </w:rPr>
  </w:style>
  <w:style w:type="paragraph" w:styleId="ab">
    <w:name w:val="Title"/>
    <w:basedOn w:val="a1"/>
    <w:next w:val="a1"/>
    <w:link w:val="ac"/>
    <w:autoRedefine/>
    <w:uiPriority w:val="1"/>
    <w:qFormat/>
    <w:rsid w:val="009A01E6"/>
    <w:pPr>
      <w:spacing w:before="2400"/>
      <w:ind w:firstLine="0"/>
      <w:contextualSpacing/>
      <w:jc w:val="center"/>
    </w:pPr>
    <w:rPr>
      <w:rFonts w:asciiTheme="majorHAnsi" w:eastAsiaTheme="majorEastAsia" w:hAnsiTheme="majorHAnsi" w:cstheme="majorBidi"/>
      <w:b/>
      <w:sz w:val="36"/>
    </w:rPr>
  </w:style>
  <w:style w:type="character" w:customStyle="1" w:styleId="ac">
    <w:name w:val="Заголовок Знак"/>
    <w:basedOn w:val="a2"/>
    <w:link w:val="ab"/>
    <w:uiPriority w:val="1"/>
    <w:rsid w:val="009A01E6"/>
    <w:rPr>
      <w:rFonts w:asciiTheme="majorHAnsi" w:eastAsiaTheme="majorEastAsia" w:hAnsiTheme="majorHAnsi" w:cstheme="majorBidi"/>
      <w:b/>
      <w:sz w:val="3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E64445"/>
    <w:rPr>
      <w:rFonts w:asciiTheme="majorHAnsi" w:eastAsiaTheme="majorEastAsia" w:hAnsiTheme="majorHAnsi" w:cstheme="majorBidi"/>
      <w:b/>
      <w:bCs/>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www.arduino.cc"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1B5595DE-7957-4A17-B70E-664D7FD05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0</TotalTime>
  <Pages>25</Pages>
  <Words>4449</Words>
  <Characters>25361</Characters>
  <Application>Microsoft Office Word</Application>
  <DocSecurity>0</DocSecurity>
  <Lines>211</Lines>
  <Paragraphs>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2</cp:revision>
  <dcterms:created xsi:type="dcterms:W3CDTF">2019-01-28T19:02:00Z</dcterms:created>
  <dcterms:modified xsi:type="dcterms:W3CDTF">2019-01-28T19:02:00Z</dcterms:modified>
</cp:coreProperties>
</file>