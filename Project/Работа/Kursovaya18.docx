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AB0CDA" w:rsidRDefault="004D6B86" w:rsidP="00BE055C">
      <w:bookmarkStart w:id="0" w:name="_GoBack"/>
      <w:bookmarkEnd w:id="0"/>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CC30E1">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CC30E1">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CC30E1">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CC30E1">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CC30E1">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CC30E1">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CC30E1">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CC30E1">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CC30E1">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CC30E1">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CC30E1">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CC30E1">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CC30E1">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CC30E1">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CC30E1">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CC30E1">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CC30E1">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CC30E1">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CC30E1">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CC30E1">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CC30E1">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CC30E1">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CC30E1">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CC30E1">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CC30E1">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CC30E1">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CC30E1">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CC30E1">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CC30E1">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CC30E1">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CC30E1">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CC30E1">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1" w:name="_Toc508127618"/>
      <w:bookmarkStart w:id="2" w:name="_Toc534581492"/>
      <w:r w:rsidRPr="00B43A18">
        <w:lastRenderedPageBreak/>
        <w:t>Введение</w:t>
      </w:r>
      <w:bookmarkEnd w:id="1"/>
      <w:bookmarkEnd w:id="2"/>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E64445">
      <w:pPr>
        <w:pStyle w:val="1"/>
      </w:pPr>
      <w:bookmarkStart w:id="3" w:name="_Toc508127619"/>
      <w:bookmarkStart w:id="4" w:name="_Toc534581493"/>
      <w:r>
        <w:t>Глава 1</w:t>
      </w:r>
      <w:r w:rsidR="00783B79">
        <w:t>.</w:t>
      </w:r>
      <w:r w:rsidR="00EB1D5F">
        <w:t xml:space="preserve"> </w:t>
      </w:r>
      <w:r w:rsidR="00783B79">
        <w:t>Изучение литературы</w:t>
      </w:r>
      <w:bookmarkEnd w:id="3"/>
      <w:bookmarkEnd w:id="4"/>
    </w:p>
    <w:p w14:paraId="4C271009" w14:textId="730AA881" w:rsidR="00783B79" w:rsidRDefault="00CD31BB" w:rsidP="00E64445">
      <w:pPr>
        <w:pStyle w:val="21"/>
      </w:pPr>
      <w:bookmarkStart w:id="5" w:name="_Toc534581494"/>
      <w:r>
        <w:t xml:space="preserve">1.1. </w:t>
      </w:r>
      <w:r w:rsidR="00783B79" w:rsidRPr="00B43A18">
        <w:t>Изучение аналогичных научных статей</w:t>
      </w:r>
      <w:bookmarkEnd w:id="5"/>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6" w:name="_Toc534581495"/>
      <w:r w:rsidRPr="00B43A18">
        <w:t>1.2</w:t>
      </w:r>
      <w:r w:rsidR="00F4746C">
        <w:t>.</w:t>
      </w:r>
      <w:r w:rsidRPr="00B43A18">
        <w:t xml:space="preserve"> Изучение языка жестов</w:t>
      </w:r>
      <w:bookmarkEnd w:id="6"/>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7" w:name="_Toc534581496"/>
      <w:r>
        <w:lastRenderedPageBreak/>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7"/>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8"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8"/>
      <w:r w:rsidR="006569F4" w:rsidRPr="00E64445">
        <w:t>а</w:t>
      </w:r>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E64445" w:rsidRDefault="00B6407D" w:rsidP="00E64445">
      <w:pPr>
        <w:pStyle w:val="1"/>
      </w:pPr>
      <w:bookmarkStart w:id="9" w:name="_Toc534581499"/>
      <w:r w:rsidRPr="00E64445">
        <w:t>Глава 2. Сборка м</w:t>
      </w:r>
      <w:r w:rsidR="003E7681" w:rsidRPr="00E64445">
        <w:t>одели</w:t>
      </w:r>
      <w:bookmarkEnd w:id="9"/>
    </w:p>
    <w:p w14:paraId="6B7374FD" w14:textId="4D157AE8" w:rsidR="00DE720B" w:rsidRPr="00E64445" w:rsidRDefault="001F63B1" w:rsidP="00E64445">
      <w:pPr>
        <w:pStyle w:val="21"/>
      </w:pPr>
      <w:bookmarkStart w:id="10" w:name="_Toc534581500"/>
      <w:r>
        <w:t>2</w:t>
      </w:r>
      <w:r w:rsidR="00A21E4F" w:rsidRPr="00E64445">
        <w:t>.1</w:t>
      </w:r>
      <w:r w:rsidR="00F4746C" w:rsidRPr="00E64445">
        <w:t>.</w:t>
      </w:r>
      <w:r w:rsidR="00A21E4F" w:rsidRPr="00E64445">
        <w:t xml:space="preserve"> Создание деталей</w:t>
      </w:r>
      <w:bookmarkEnd w:id="10"/>
    </w:p>
    <w:p w14:paraId="6E45830D" w14:textId="440B76A1" w:rsidR="00D207AC" w:rsidRPr="00D207AC" w:rsidRDefault="001F63B1" w:rsidP="00E64445">
      <w:pPr>
        <w:pStyle w:val="31"/>
      </w:pPr>
      <w:bookmarkStart w:id="11" w:name="_Toc534581501"/>
      <w:r>
        <w:lastRenderedPageBreak/>
        <w:t>2</w:t>
      </w:r>
      <w:r w:rsidR="00625243">
        <w:t>.1.1 3</w:t>
      </w:r>
      <w:r w:rsidR="00625243">
        <w:rPr>
          <w:lang w:val="en-US"/>
        </w:rPr>
        <w:t>D</w:t>
      </w:r>
      <w:r w:rsidR="00625243">
        <w:t>-модель</w:t>
      </w:r>
      <w:bookmarkEnd w:id="11"/>
    </w:p>
    <w:p w14:paraId="3DE4A7A5" w14:textId="4BD6FC3D"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2" w:name="_Toc534581503"/>
      <w:r>
        <w:t>2</w:t>
      </w:r>
      <w:r w:rsidR="00B57884" w:rsidRPr="00E64445">
        <w:t>.2</w:t>
      </w:r>
      <w:r w:rsidR="00F4746C" w:rsidRPr="00E64445">
        <w:t>.</w:t>
      </w:r>
      <w:r w:rsidR="00B57884" w:rsidRPr="00E64445">
        <w:t xml:space="preserve"> Процесс сборки</w:t>
      </w:r>
      <w:bookmarkEnd w:id="12"/>
    </w:p>
    <w:p w14:paraId="488AB53A" w14:textId="37CD4FA8" w:rsidR="00D207AC" w:rsidRPr="00D207AC" w:rsidRDefault="001F63B1" w:rsidP="00E64445">
      <w:pPr>
        <w:pStyle w:val="31"/>
      </w:pPr>
      <w:bookmarkStart w:id="13" w:name="_Toc534581504"/>
      <w:r>
        <w:t>2</w:t>
      </w:r>
      <w:r w:rsidR="00AD3808" w:rsidRPr="00E64445">
        <w:t>.2.1 Сборка пальцев</w:t>
      </w:r>
      <w:bookmarkEnd w:id="13"/>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50D9081A" w:rsidR="00D72118" w:rsidRP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p>
    <w:p w14:paraId="11A4C8CC" w14:textId="4C8629A3" w:rsidR="00D207AC" w:rsidRPr="00E64445" w:rsidRDefault="001F63B1" w:rsidP="00E64445">
      <w:pPr>
        <w:pStyle w:val="21"/>
      </w:pPr>
      <w:bookmarkStart w:id="14" w:name="_Toc534581505"/>
      <w:r>
        <w:t>2</w:t>
      </w:r>
      <w:r w:rsidR="00D041E5" w:rsidRPr="00E64445">
        <w:t>.3</w:t>
      </w:r>
      <w:r w:rsidR="00F4746C" w:rsidRPr="00E64445">
        <w:t>.</w:t>
      </w:r>
      <w:r w:rsidR="00D041E5" w:rsidRPr="00E64445">
        <w:t xml:space="preserve"> Подключение аппаратуры</w:t>
      </w:r>
      <w:bookmarkEnd w:id="14"/>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2"/>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110BCDFF" w:rsidR="00327B81" w:rsidRPr="00327B81" w:rsidRDefault="00E64445" w:rsidP="00E64445">
      <w:pPr>
        <w:pStyle w:val="21"/>
      </w:pPr>
      <w:bookmarkStart w:id="15" w:name="_Toc534581506"/>
      <w:r>
        <w:lastRenderedPageBreak/>
        <w:t>1</w:t>
      </w:r>
      <w:r w:rsidR="00905A82">
        <w:t>.4 «Стрела»</w:t>
      </w:r>
      <w:r w:rsidR="00327B81">
        <w:t>.</w:t>
      </w:r>
      <w:bookmarkEnd w:id="15"/>
    </w:p>
    <w:p w14:paraId="4013954D" w14:textId="30846B8B" w:rsidR="00BD3F09" w:rsidRPr="00905A82"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3020A56E" w14:textId="42B7A6E6" w:rsidR="00385096" w:rsidRPr="00385096" w:rsidRDefault="00385096" w:rsidP="00E64445">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4581509"/>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4581510"/>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w:t>
      </w:r>
      <w:r w:rsidR="000F1C63">
        <w:lastRenderedPageBreak/>
        <w:t xml:space="preserve">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4581511"/>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4581513"/>
      <w:r>
        <w:t>3.2.3</w:t>
      </w:r>
      <w:r w:rsidR="00F4746C">
        <w:t>.</w:t>
      </w:r>
      <w:r>
        <w:t xml:space="preserve"> Функция перевода предложений</w:t>
      </w:r>
      <w:bookmarkEnd w:id="22"/>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w:t>
      </w:r>
      <w:r>
        <w:lastRenderedPageBreak/>
        <w:t xml:space="preserve">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4581516"/>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w:t>
      </w:r>
      <w:r w:rsidR="00194799">
        <w:lastRenderedPageBreak/>
        <w:t>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4581517"/>
      <w:r>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4581518"/>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lastRenderedPageBreak/>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4581521"/>
      <w:r>
        <w:lastRenderedPageBreak/>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w:t>
      </w:r>
      <w:r w:rsidR="00EE177C">
        <w:lastRenderedPageBreak/>
        <w:t>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w:t>
      </w:r>
      <w:r w:rsidR="00A1568F">
        <w:lastRenderedPageBreak/>
        <w:t>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1B303BD" w14:textId="674BD2F3" w:rsidR="007B4750" w:rsidRPr="002D399E" w:rsidRDefault="007B4750" w:rsidP="007B4750">
      <w:pPr>
        <w:ind w:firstLine="0"/>
        <w:jc w:val="center"/>
      </w:pPr>
      <w:r>
        <w:t>Рис. 1</w:t>
      </w:r>
      <w:r w:rsidR="00E64445">
        <w:t>0</w:t>
      </w:r>
      <w:r>
        <w:t>. Реализация обработки ошибок приложения.</w:t>
      </w:r>
    </w:p>
    <w:p w14:paraId="25F11FF6" w14:textId="77777777" w:rsidR="005312DC" w:rsidRDefault="005312DC" w:rsidP="005312DC"/>
    <w:p w14:paraId="07FB51DE" w14:textId="77777777" w:rsidR="007B4750" w:rsidRDefault="007B4750" w:rsidP="005312DC"/>
    <w:p w14:paraId="09A0863A" w14:textId="77777777" w:rsidR="007B4750" w:rsidRDefault="007B4750" w:rsidP="007B4750">
      <w:pPr>
        <w:jc w:val="center"/>
      </w:pPr>
      <w:r>
        <w:rPr>
          <w:noProof/>
          <w:lang w:eastAsia="ru-RU"/>
        </w:rPr>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5F9CF" w14:textId="77777777" w:rsidR="00CC30E1" w:rsidRDefault="00CC30E1">
      <w:r>
        <w:separator/>
      </w:r>
    </w:p>
    <w:p w14:paraId="2DBD4D12" w14:textId="77777777" w:rsidR="00CC30E1" w:rsidRDefault="00CC30E1"/>
  </w:endnote>
  <w:endnote w:type="continuationSeparator" w:id="0">
    <w:p w14:paraId="5C6872E4" w14:textId="77777777" w:rsidR="00CC30E1" w:rsidRDefault="00CC30E1">
      <w:r>
        <w:continuationSeparator/>
      </w:r>
    </w:p>
    <w:p w14:paraId="2E0C8CF1" w14:textId="77777777" w:rsidR="00CC30E1" w:rsidRDefault="00CC30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7BBC0880" w:rsidR="001462D4" w:rsidRDefault="001462D4" w:rsidP="00184F23">
        <w:pPr>
          <w:pStyle w:val="affff4"/>
          <w:jc w:val="center"/>
        </w:pPr>
        <w:r>
          <w:fldChar w:fldCharType="begin"/>
        </w:r>
        <w:r>
          <w:instrText>PAGE   \* MERGEFORMAT</w:instrText>
        </w:r>
        <w:r>
          <w:fldChar w:fldCharType="separate"/>
        </w:r>
        <w:r w:rsidR="00AB0CDA">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A1E09" w14:textId="77777777" w:rsidR="00CC30E1" w:rsidRDefault="00CC30E1">
      <w:r>
        <w:separator/>
      </w:r>
    </w:p>
    <w:p w14:paraId="4C7F4072" w14:textId="77777777" w:rsidR="00CC30E1" w:rsidRDefault="00CC30E1"/>
  </w:footnote>
  <w:footnote w:type="continuationSeparator" w:id="0">
    <w:p w14:paraId="29741875" w14:textId="77777777" w:rsidR="00CC30E1" w:rsidRDefault="00CC30E1">
      <w:r>
        <w:continuationSeparator/>
      </w:r>
    </w:p>
    <w:p w14:paraId="65DB1399" w14:textId="77777777" w:rsidR="00CC30E1" w:rsidRDefault="00CC30E1"/>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E7C95"/>
    <w:rsid w:val="000F1C63"/>
    <w:rsid w:val="000F3160"/>
    <w:rsid w:val="000F7E5C"/>
    <w:rsid w:val="0010307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4150"/>
    <w:rsid w:val="001B4848"/>
    <w:rsid w:val="001B4FDA"/>
    <w:rsid w:val="001C6B26"/>
    <w:rsid w:val="001D478D"/>
    <w:rsid w:val="001F447A"/>
    <w:rsid w:val="001F63B1"/>
    <w:rsid w:val="001F7399"/>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B5B10"/>
    <w:rsid w:val="003B5CCE"/>
    <w:rsid w:val="003C4F11"/>
    <w:rsid w:val="003C7B1A"/>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5C05"/>
    <w:rsid w:val="00AB0386"/>
    <w:rsid w:val="00AB0CDA"/>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C30E1"/>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181D614E-2EA6-45AB-9B9E-5F80DEAD2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1</TotalTime>
  <Pages>21</Pages>
  <Words>4292</Words>
  <Characters>24466</Characters>
  <Application>Microsoft Office Word</Application>
  <DocSecurity>0</DocSecurity>
  <Lines>203</Lines>
  <Paragraphs>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2019-01-10T14:21:00Z</dcterms:created>
  <dcterms:modified xsi:type="dcterms:W3CDTF">2019-01-10T14:21:00Z</dcterms:modified>
</cp:coreProperties>
</file>